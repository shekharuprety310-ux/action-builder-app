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57E97" w14:textId="77777777" w:rsidR="00627076" w:rsidRDefault="00627076"/>
    <w:p w14:paraId="2CF619CF" w14:textId="1CEBC36D" w:rsidR="005174AE" w:rsidRDefault="00D022EE" w:rsidP="003A78F9">
      <w:pPr>
        <w:jc w:val="center"/>
      </w:pPr>
      <w:r w:rsidRPr="00D022EE">
        <w:rPr>
          <w:rFonts w:cstheme="minorHAnsi"/>
          <w:b/>
          <w:bCs/>
          <w:noProof/>
          <w:sz w:val="36"/>
          <w:szCs w:val="36"/>
        </w:rPr>
        <w:drawing>
          <wp:inline distT="0" distB="0" distL="0" distR="0" wp14:anchorId="1DD6FB11" wp14:editId="1BB4F129">
            <wp:extent cx="5731510" cy="2550160"/>
            <wp:effectExtent l="0" t="0" r="2540" b="2540"/>
            <wp:docPr id="353566529" name="Picture 1" descr="The image shows a small, two-story house with red roofing, weathered brickwork, and a front porch with a few potted plants, situated in a suburban setting with a backdrop of rolling hills under a cloudy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66529" name="Picture 1" descr="The image shows a small, two-story house with red roofing, weathered brickwork, and a front porch with a few potted plants, situated in a suburban setting with a backdrop of rolling hills under a cloudy sky.&#10;&#10;AI-generated content may be incorrect."/>
                    <pic:cNvPicPr/>
                  </pic:nvPicPr>
                  <pic:blipFill>
                    <a:blip r:embed="rId10"/>
                    <a:stretch>
                      <a:fillRect/>
                    </a:stretch>
                  </pic:blipFill>
                  <pic:spPr>
                    <a:xfrm>
                      <a:off x="0" y="0"/>
                      <a:ext cx="5731510" cy="2550160"/>
                    </a:xfrm>
                    <a:prstGeom prst="rect">
                      <a:avLst/>
                    </a:prstGeom>
                  </pic:spPr>
                </pic:pic>
              </a:graphicData>
            </a:graphic>
          </wp:inline>
        </w:drawing>
      </w:r>
      <w:r w:rsidRPr="00D022EE">
        <w:rPr>
          <w:rFonts w:cstheme="minorHAnsi"/>
          <w:b/>
          <w:bCs/>
          <w:noProof/>
          <w:sz w:val="36"/>
          <w:szCs w:val="36"/>
        </w:rPr>
        <w:t xml:space="preserve"> </w:t>
      </w:r>
    </w:p>
    <w:p w14:paraId="7848E174" w14:textId="77777777" w:rsidR="000B5608" w:rsidRDefault="000B5608" w:rsidP="000B5608">
      <w:pPr>
        <w:rPr>
          <w:rFonts w:ascii="Aptos Narrow" w:hAnsi="Aptos Narrow" w:cstheme="minorHAnsi"/>
          <w:b/>
          <w:bCs/>
          <w:sz w:val="28"/>
          <w:szCs w:val="28"/>
        </w:rPr>
      </w:pPr>
    </w:p>
    <w:p w14:paraId="1EFE1561" w14:textId="77777777" w:rsidR="00627076" w:rsidRDefault="00627076" w:rsidP="000B5608">
      <w:pPr>
        <w:rPr>
          <w:rFonts w:ascii="Aptos Narrow" w:hAnsi="Aptos Narrow" w:cstheme="minorHAnsi"/>
          <w:b/>
          <w:bCs/>
          <w:sz w:val="28"/>
          <w:szCs w:val="28"/>
        </w:rPr>
      </w:pPr>
    </w:p>
    <w:p w14:paraId="1486F5FE" w14:textId="6D36691B" w:rsidR="000B5608" w:rsidRPr="00C010E9" w:rsidRDefault="000B5608" w:rsidP="000B5608">
      <w:pPr>
        <w:rPr>
          <w:rFonts w:ascii="Aptos Narrow" w:hAnsi="Aptos Narrow" w:cstheme="minorHAnsi"/>
          <w:sz w:val="28"/>
          <w:szCs w:val="28"/>
        </w:rPr>
      </w:pPr>
      <w:r w:rsidRPr="00C010E9">
        <w:rPr>
          <w:rFonts w:ascii="Aptos Narrow" w:hAnsi="Aptos Narrow" w:cstheme="minorHAnsi"/>
          <w:b/>
          <w:bCs/>
          <w:sz w:val="28"/>
          <w:szCs w:val="28"/>
        </w:rPr>
        <w:t xml:space="preserve">Prepared for: </w:t>
      </w:r>
      <w:r w:rsidRPr="00C010E9">
        <w:rPr>
          <w:rFonts w:ascii="Aptos Narrow" w:hAnsi="Aptos Narrow" w:cstheme="minorHAnsi"/>
          <w:b/>
          <w:bCs/>
          <w:sz w:val="28"/>
          <w:szCs w:val="28"/>
        </w:rPr>
        <w:tab/>
      </w:r>
      <w:r w:rsidR="00D022EE">
        <w:rPr>
          <w:rFonts w:ascii="Aptos Narrow" w:hAnsi="Aptos Narrow" w:cstheme="minorHAnsi"/>
          <w:b/>
          <w:bCs/>
          <w:sz w:val="28"/>
          <w:szCs w:val="28"/>
        </w:rPr>
        <w:t>Regina Vietz</w:t>
      </w:r>
    </w:p>
    <w:p w14:paraId="1897DD41" w14:textId="77777777" w:rsidR="000B5608" w:rsidRPr="00C010E9" w:rsidRDefault="000B5608" w:rsidP="000B5608">
      <w:pPr>
        <w:rPr>
          <w:rFonts w:ascii="Aptos Narrow" w:hAnsi="Aptos Narrow" w:cstheme="minorHAnsi"/>
          <w:sz w:val="28"/>
          <w:szCs w:val="28"/>
        </w:rPr>
      </w:pPr>
      <w:r w:rsidRPr="00C010E9">
        <w:rPr>
          <w:rFonts w:ascii="Aptos Narrow" w:hAnsi="Aptos Narrow" w:cstheme="minorHAnsi"/>
          <w:sz w:val="28"/>
          <w:szCs w:val="28"/>
        </w:rPr>
        <w:tab/>
      </w:r>
      <w:r w:rsidRPr="00C010E9">
        <w:rPr>
          <w:rFonts w:ascii="Aptos Narrow" w:hAnsi="Aptos Narrow" w:cstheme="minorHAnsi"/>
          <w:sz w:val="28"/>
          <w:szCs w:val="28"/>
        </w:rPr>
        <w:tab/>
      </w:r>
      <w:r w:rsidRPr="00C010E9">
        <w:rPr>
          <w:rFonts w:ascii="Aptos Narrow" w:hAnsi="Aptos Narrow" w:cstheme="minorHAnsi"/>
          <w:sz w:val="28"/>
          <w:szCs w:val="28"/>
        </w:rPr>
        <w:tab/>
      </w:r>
      <w:r w:rsidRPr="00C010E9">
        <w:rPr>
          <w:rFonts w:ascii="Aptos Narrow" w:hAnsi="Aptos Narrow" w:cstheme="minorHAnsi"/>
          <w:sz w:val="28"/>
          <w:szCs w:val="28"/>
        </w:rPr>
        <w:tab/>
      </w:r>
      <w:r w:rsidRPr="00C010E9">
        <w:rPr>
          <w:rFonts w:ascii="Aptos Narrow" w:hAnsi="Aptos Narrow" w:cstheme="minorHAnsi"/>
          <w:sz w:val="28"/>
          <w:szCs w:val="28"/>
        </w:rPr>
        <w:tab/>
      </w:r>
      <w:r w:rsidRPr="00C010E9">
        <w:rPr>
          <w:rFonts w:ascii="Aptos Narrow" w:hAnsi="Aptos Narrow" w:cstheme="minorHAnsi"/>
          <w:sz w:val="28"/>
          <w:szCs w:val="28"/>
        </w:rPr>
        <w:tab/>
      </w:r>
    </w:p>
    <w:p w14:paraId="150FC123" w14:textId="043681E1" w:rsidR="000B5608" w:rsidRPr="00C010E9" w:rsidRDefault="000B5608" w:rsidP="000B5608">
      <w:pPr>
        <w:rPr>
          <w:rFonts w:ascii="Aptos Narrow" w:hAnsi="Aptos Narrow" w:cstheme="minorHAnsi"/>
          <w:sz w:val="28"/>
          <w:szCs w:val="28"/>
        </w:rPr>
      </w:pPr>
      <w:r w:rsidRPr="00C010E9">
        <w:rPr>
          <w:rFonts w:ascii="Aptos Narrow" w:hAnsi="Aptos Narrow" w:cstheme="minorHAnsi"/>
          <w:b/>
          <w:bCs/>
          <w:sz w:val="28"/>
          <w:szCs w:val="28"/>
        </w:rPr>
        <w:t>Project:</w:t>
      </w:r>
      <w:r w:rsidRPr="00C010E9">
        <w:rPr>
          <w:rFonts w:ascii="Aptos Narrow" w:hAnsi="Aptos Narrow" w:cstheme="minorHAnsi"/>
          <w:b/>
          <w:bCs/>
          <w:sz w:val="28"/>
          <w:szCs w:val="28"/>
        </w:rPr>
        <w:tab/>
      </w:r>
      <w:r w:rsidRPr="00C010E9">
        <w:rPr>
          <w:rFonts w:ascii="Aptos Narrow" w:hAnsi="Aptos Narrow" w:cstheme="minorHAnsi"/>
          <w:b/>
          <w:bCs/>
          <w:sz w:val="28"/>
          <w:szCs w:val="28"/>
        </w:rPr>
        <w:tab/>
      </w:r>
      <w:r w:rsidR="00D022EE">
        <w:rPr>
          <w:rFonts w:ascii="Aptos Narrow" w:hAnsi="Aptos Narrow" w:cstheme="minorHAnsi"/>
          <w:b/>
          <w:bCs/>
          <w:sz w:val="28"/>
          <w:szCs w:val="28"/>
        </w:rPr>
        <w:t>Bathroom Renovation</w:t>
      </w:r>
    </w:p>
    <w:p w14:paraId="187109E0" w14:textId="77777777" w:rsidR="000B5608" w:rsidRPr="00C010E9" w:rsidRDefault="000B5608" w:rsidP="000B5608">
      <w:pPr>
        <w:rPr>
          <w:rFonts w:ascii="Aptos Narrow" w:hAnsi="Aptos Narrow" w:cstheme="minorHAnsi"/>
          <w:b/>
          <w:bCs/>
          <w:sz w:val="28"/>
          <w:szCs w:val="28"/>
        </w:rPr>
      </w:pPr>
    </w:p>
    <w:p w14:paraId="439485A8" w14:textId="267A3211" w:rsidR="000B5608" w:rsidRPr="00C010E9" w:rsidRDefault="000B5608" w:rsidP="000B5608">
      <w:pPr>
        <w:rPr>
          <w:rFonts w:ascii="Aptos Narrow" w:hAnsi="Aptos Narrow" w:cstheme="minorHAnsi"/>
          <w:b/>
          <w:bCs/>
          <w:sz w:val="28"/>
          <w:szCs w:val="28"/>
        </w:rPr>
      </w:pPr>
      <w:r w:rsidRPr="00C010E9">
        <w:rPr>
          <w:rFonts w:ascii="Aptos Narrow" w:hAnsi="Aptos Narrow" w:cstheme="minorHAnsi"/>
          <w:b/>
          <w:bCs/>
          <w:sz w:val="28"/>
          <w:szCs w:val="28"/>
        </w:rPr>
        <w:t>Address:</w:t>
      </w:r>
      <w:r w:rsidRPr="00C010E9">
        <w:rPr>
          <w:rFonts w:ascii="Aptos Narrow" w:hAnsi="Aptos Narrow" w:cstheme="minorHAnsi"/>
          <w:b/>
          <w:bCs/>
          <w:sz w:val="28"/>
          <w:szCs w:val="28"/>
        </w:rPr>
        <w:tab/>
      </w:r>
      <w:r w:rsidRPr="00C010E9">
        <w:rPr>
          <w:rFonts w:ascii="Aptos Narrow" w:hAnsi="Aptos Narrow" w:cstheme="minorHAnsi"/>
          <w:b/>
          <w:bCs/>
          <w:sz w:val="28"/>
          <w:szCs w:val="28"/>
        </w:rPr>
        <w:tab/>
      </w:r>
      <w:r w:rsidR="00D022EE">
        <w:rPr>
          <w:rFonts w:ascii="Aptos Narrow" w:hAnsi="Aptos Narrow" w:cstheme="minorHAnsi"/>
          <w:b/>
          <w:bCs/>
          <w:sz w:val="28"/>
          <w:szCs w:val="28"/>
        </w:rPr>
        <w:t>20 Mellifont St, West Hobart</w:t>
      </w:r>
    </w:p>
    <w:p w14:paraId="33D8491C" w14:textId="77777777" w:rsidR="000B5608" w:rsidRPr="00C010E9" w:rsidRDefault="000B5608" w:rsidP="000B5608">
      <w:pPr>
        <w:rPr>
          <w:rFonts w:ascii="Aptos Narrow" w:hAnsi="Aptos Narrow" w:cstheme="minorHAnsi"/>
          <w:b/>
          <w:bCs/>
          <w:sz w:val="28"/>
          <w:szCs w:val="28"/>
        </w:rPr>
      </w:pPr>
    </w:p>
    <w:p w14:paraId="0B79912A" w14:textId="77777777" w:rsidR="000B5608" w:rsidRPr="00C010E9" w:rsidRDefault="000B5608" w:rsidP="000B5608">
      <w:pPr>
        <w:pBdr>
          <w:bottom w:val="single" w:sz="4" w:space="1" w:color="auto"/>
        </w:pBdr>
        <w:rPr>
          <w:rFonts w:ascii="Aptos Narrow" w:hAnsi="Aptos Narrow" w:cstheme="minorHAnsi"/>
          <w:sz w:val="28"/>
          <w:szCs w:val="28"/>
        </w:rPr>
      </w:pPr>
      <w:r w:rsidRPr="00C010E9">
        <w:rPr>
          <w:rFonts w:ascii="Aptos Narrow" w:hAnsi="Aptos Narrow" w:cstheme="minorHAnsi"/>
          <w:b/>
          <w:bCs/>
          <w:sz w:val="28"/>
          <w:szCs w:val="28"/>
        </w:rPr>
        <w:tab/>
      </w:r>
      <w:r w:rsidRPr="00C010E9">
        <w:rPr>
          <w:rFonts w:ascii="Aptos Narrow" w:hAnsi="Aptos Narrow" w:cstheme="minorHAnsi"/>
          <w:b/>
          <w:bCs/>
          <w:sz w:val="28"/>
          <w:szCs w:val="28"/>
        </w:rPr>
        <w:tab/>
      </w:r>
    </w:p>
    <w:p w14:paraId="51C2B181" w14:textId="77777777" w:rsidR="000B5608" w:rsidRPr="00C010E9" w:rsidRDefault="000B5608" w:rsidP="000B5608">
      <w:pPr>
        <w:rPr>
          <w:rFonts w:ascii="Aptos Narrow" w:hAnsi="Aptos Narrow" w:cstheme="minorHAnsi"/>
          <w:b/>
          <w:bCs/>
          <w:sz w:val="28"/>
          <w:szCs w:val="28"/>
        </w:rPr>
      </w:pPr>
    </w:p>
    <w:p w14:paraId="35207303" w14:textId="77777777" w:rsidR="000B5608" w:rsidRPr="00C010E9" w:rsidRDefault="000B5608" w:rsidP="000B5608">
      <w:pPr>
        <w:rPr>
          <w:rFonts w:ascii="Aptos Narrow" w:hAnsi="Aptos Narrow" w:cstheme="minorHAnsi"/>
          <w:sz w:val="22"/>
          <w:szCs w:val="22"/>
        </w:rPr>
      </w:pPr>
      <w:r w:rsidRPr="00C010E9">
        <w:rPr>
          <w:rFonts w:ascii="Aptos Narrow" w:hAnsi="Aptos Narrow" w:cstheme="minorHAnsi"/>
          <w:b/>
          <w:bCs/>
          <w:sz w:val="22"/>
          <w:szCs w:val="22"/>
        </w:rPr>
        <w:t>Prepared by:</w:t>
      </w:r>
      <w:r w:rsidRPr="00C010E9">
        <w:rPr>
          <w:rFonts w:ascii="Aptos Narrow" w:hAnsi="Aptos Narrow" w:cstheme="minorHAnsi"/>
          <w:b/>
          <w:bCs/>
          <w:sz w:val="22"/>
          <w:szCs w:val="22"/>
        </w:rPr>
        <w:tab/>
      </w:r>
      <w:r w:rsidRPr="00C010E9">
        <w:rPr>
          <w:rFonts w:ascii="Aptos Narrow" w:hAnsi="Aptos Narrow" w:cstheme="minorHAnsi"/>
          <w:b/>
          <w:bCs/>
          <w:sz w:val="22"/>
          <w:szCs w:val="22"/>
        </w:rPr>
        <w:tab/>
      </w:r>
      <w:r w:rsidRPr="00C010E9">
        <w:rPr>
          <w:rFonts w:ascii="Aptos Narrow" w:hAnsi="Aptos Narrow" w:cstheme="minorHAnsi"/>
          <w:b/>
          <w:bCs/>
          <w:sz w:val="22"/>
          <w:szCs w:val="22"/>
        </w:rPr>
        <w:tab/>
      </w:r>
      <w:r w:rsidRPr="00C010E9">
        <w:rPr>
          <w:rFonts w:ascii="Aptos Narrow" w:hAnsi="Aptos Narrow" w:cstheme="minorHAnsi"/>
          <w:sz w:val="22"/>
          <w:szCs w:val="22"/>
        </w:rPr>
        <w:t>Action Builders Pty Ltd</w:t>
      </w:r>
    </w:p>
    <w:p w14:paraId="38E90911" w14:textId="77777777" w:rsidR="000B5608" w:rsidRPr="00C010E9" w:rsidRDefault="000B5608" w:rsidP="000B5608">
      <w:pPr>
        <w:rPr>
          <w:rFonts w:ascii="Aptos Narrow" w:hAnsi="Aptos Narrow" w:cstheme="minorHAnsi"/>
          <w:sz w:val="22"/>
          <w:szCs w:val="22"/>
        </w:rPr>
      </w:pPr>
    </w:p>
    <w:p w14:paraId="5F0D95E2" w14:textId="77777777" w:rsidR="000B5608" w:rsidRPr="00C010E9" w:rsidRDefault="000B5608" w:rsidP="000B5608">
      <w:pPr>
        <w:rPr>
          <w:rFonts w:ascii="Aptos Narrow" w:hAnsi="Aptos Narrow" w:cstheme="minorHAnsi"/>
          <w:sz w:val="22"/>
          <w:szCs w:val="22"/>
        </w:rPr>
      </w:pPr>
      <w:r w:rsidRPr="00C010E9">
        <w:rPr>
          <w:rFonts w:ascii="Aptos Narrow" w:hAnsi="Aptos Narrow" w:cstheme="minorHAnsi"/>
          <w:b/>
          <w:bCs/>
          <w:sz w:val="22"/>
          <w:szCs w:val="22"/>
        </w:rPr>
        <w:t>Address:</w:t>
      </w:r>
      <w:r w:rsidRPr="00C010E9">
        <w:rPr>
          <w:rFonts w:ascii="Aptos Narrow" w:hAnsi="Aptos Narrow" w:cstheme="minorHAnsi"/>
          <w:b/>
          <w:bCs/>
          <w:sz w:val="22"/>
          <w:szCs w:val="22"/>
        </w:rPr>
        <w:tab/>
      </w:r>
      <w:r w:rsidRPr="00C010E9">
        <w:rPr>
          <w:rFonts w:ascii="Aptos Narrow" w:hAnsi="Aptos Narrow" w:cstheme="minorHAnsi"/>
          <w:b/>
          <w:bCs/>
          <w:sz w:val="22"/>
          <w:szCs w:val="22"/>
        </w:rPr>
        <w:tab/>
      </w:r>
      <w:r w:rsidRPr="00C010E9">
        <w:rPr>
          <w:rFonts w:ascii="Aptos Narrow" w:hAnsi="Aptos Narrow" w:cstheme="minorHAnsi"/>
          <w:b/>
          <w:bCs/>
          <w:sz w:val="22"/>
          <w:szCs w:val="22"/>
        </w:rPr>
        <w:tab/>
      </w:r>
      <w:r w:rsidRPr="00C010E9">
        <w:rPr>
          <w:rFonts w:ascii="Aptos Narrow" w:hAnsi="Aptos Narrow" w:cstheme="minorHAnsi"/>
          <w:sz w:val="22"/>
          <w:szCs w:val="22"/>
        </w:rPr>
        <w:t>116a Sandy Bay Road, Sandy Bay</w:t>
      </w:r>
    </w:p>
    <w:p w14:paraId="273BEE99" w14:textId="77777777" w:rsidR="000B5608" w:rsidRPr="00C010E9" w:rsidRDefault="000B5608" w:rsidP="000B5608">
      <w:pPr>
        <w:rPr>
          <w:rFonts w:ascii="Aptos Narrow" w:hAnsi="Aptos Narrow" w:cstheme="minorHAnsi"/>
          <w:sz w:val="22"/>
          <w:szCs w:val="22"/>
        </w:rPr>
      </w:pPr>
    </w:p>
    <w:p w14:paraId="413D21D9" w14:textId="16A71C3C" w:rsidR="000B5608" w:rsidRPr="00C010E9" w:rsidRDefault="000B5608" w:rsidP="000B5608">
      <w:pPr>
        <w:rPr>
          <w:rFonts w:ascii="Aptos Narrow" w:hAnsi="Aptos Narrow" w:cstheme="minorHAnsi"/>
          <w:sz w:val="22"/>
          <w:szCs w:val="22"/>
        </w:rPr>
      </w:pPr>
      <w:r w:rsidRPr="00C010E9">
        <w:rPr>
          <w:rFonts w:ascii="Aptos Narrow" w:hAnsi="Aptos Narrow" w:cstheme="minorHAnsi"/>
          <w:b/>
          <w:bCs/>
          <w:sz w:val="22"/>
          <w:szCs w:val="22"/>
        </w:rPr>
        <w:t>Document Date:</w:t>
      </w:r>
      <w:r w:rsidRPr="00C010E9">
        <w:rPr>
          <w:rFonts w:ascii="Aptos Narrow" w:hAnsi="Aptos Narrow" w:cstheme="minorHAnsi"/>
          <w:b/>
          <w:bCs/>
          <w:sz w:val="22"/>
          <w:szCs w:val="22"/>
        </w:rPr>
        <w:tab/>
      </w:r>
      <w:r w:rsidRPr="00C010E9">
        <w:rPr>
          <w:rFonts w:ascii="Aptos Narrow" w:hAnsi="Aptos Narrow" w:cstheme="minorHAnsi"/>
          <w:sz w:val="22"/>
          <w:szCs w:val="22"/>
        </w:rPr>
        <w:tab/>
      </w:r>
      <w:r w:rsidR="00D022EE">
        <w:rPr>
          <w:rFonts w:ascii="Aptos Narrow" w:hAnsi="Aptos Narrow" w:cstheme="minorHAnsi"/>
          <w:sz w:val="22"/>
          <w:szCs w:val="22"/>
        </w:rPr>
        <w:t>February 2026</w:t>
      </w:r>
    </w:p>
    <w:p w14:paraId="6148597F" w14:textId="77777777" w:rsidR="000B5608" w:rsidRPr="00C010E9" w:rsidRDefault="000B5608" w:rsidP="000B5608">
      <w:pPr>
        <w:rPr>
          <w:rFonts w:ascii="Aptos Narrow" w:hAnsi="Aptos Narrow" w:cstheme="minorHAnsi"/>
          <w:sz w:val="22"/>
          <w:szCs w:val="22"/>
        </w:rPr>
      </w:pPr>
    </w:p>
    <w:p w14:paraId="2F9E4AE8" w14:textId="77777777" w:rsidR="000B5608" w:rsidRPr="00C010E9" w:rsidRDefault="000B5608" w:rsidP="000B5608">
      <w:pPr>
        <w:pBdr>
          <w:bottom w:val="single" w:sz="4" w:space="1" w:color="auto"/>
        </w:pBdr>
        <w:rPr>
          <w:rFonts w:ascii="Aptos Narrow" w:hAnsi="Aptos Narrow" w:cstheme="minorHAnsi"/>
          <w:sz w:val="28"/>
          <w:szCs w:val="28"/>
        </w:rPr>
      </w:pPr>
      <w:r w:rsidRPr="00C010E9">
        <w:rPr>
          <w:rFonts w:ascii="Aptos Narrow" w:hAnsi="Aptos Narrow" w:cstheme="minorHAnsi"/>
          <w:b/>
          <w:bCs/>
          <w:sz w:val="28"/>
          <w:szCs w:val="28"/>
        </w:rPr>
        <w:tab/>
      </w:r>
      <w:r w:rsidRPr="00C010E9">
        <w:rPr>
          <w:rFonts w:ascii="Aptos Narrow" w:hAnsi="Aptos Narrow" w:cstheme="minorHAnsi"/>
          <w:b/>
          <w:bCs/>
          <w:sz w:val="28"/>
          <w:szCs w:val="28"/>
        </w:rPr>
        <w:tab/>
      </w:r>
    </w:p>
    <w:p w14:paraId="66AC8417" w14:textId="77777777" w:rsidR="000B5608" w:rsidRPr="00C010E9" w:rsidRDefault="000B5608" w:rsidP="000B5608">
      <w:pPr>
        <w:rPr>
          <w:rFonts w:ascii="Aptos Narrow" w:hAnsi="Aptos Narrow" w:cstheme="minorHAnsi"/>
          <w:b/>
          <w:bCs/>
          <w:sz w:val="28"/>
          <w:szCs w:val="28"/>
        </w:rPr>
      </w:pPr>
    </w:p>
    <w:p w14:paraId="03545015" w14:textId="77777777" w:rsidR="00FD7902" w:rsidRDefault="00FD7902">
      <w:pPr>
        <w:rPr>
          <w:rFonts w:ascii="Aptos Narrow" w:hAnsi="Aptos Narrow"/>
          <w:b/>
          <w:bCs/>
          <w:sz w:val="22"/>
          <w:szCs w:val="22"/>
        </w:rPr>
      </w:pPr>
      <w:r>
        <w:rPr>
          <w:rFonts w:ascii="Aptos Narrow" w:hAnsi="Aptos Narrow"/>
          <w:b/>
          <w:bCs/>
          <w:sz w:val="22"/>
          <w:szCs w:val="22"/>
        </w:rPr>
        <w:br w:type="page"/>
      </w:r>
    </w:p>
    <w:p w14:paraId="5490F46B" w14:textId="77777777" w:rsidR="00FD7902" w:rsidRDefault="00FD7902" w:rsidP="000B5608">
      <w:pPr>
        <w:rPr>
          <w:rFonts w:ascii="Aptos Narrow" w:hAnsi="Aptos Narrow"/>
          <w:b/>
          <w:bCs/>
          <w:sz w:val="22"/>
          <w:szCs w:val="22"/>
        </w:rPr>
      </w:pPr>
    </w:p>
    <w:p w14:paraId="57FD8EF4" w14:textId="77777777" w:rsidR="008604D8" w:rsidRPr="0031713F" w:rsidRDefault="000B5608" w:rsidP="000B5608">
      <w:pPr>
        <w:rPr>
          <w:sz w:val="32"/>
          <w:szCs w:val="32"/>
        </w:rPr>
      </w:pPr>
      <w:r w:rsidRPr="0031713F">
        <w:rPr>
          <w:rFonts w:ascii="Aptos Narrow" w:hAnsi="Aptos Narrow"/>
          <w:b/>
          <w:bCs/>
          <w:sz w:val="28"/>
          <w:szCs w:val="28"/>
        </w:rPr>
        <w:t>Reference Documents:</w:t>
      </w:r>
      <w:r w:rsidRPr="0031713F">
        <w:rPr>
          <w:sz w:val="32"/>
          <w:szCs w:val="32"/>
        </w:rPr>
        <w:tab/>
      </w:r>
      <w:r w:rsidRPr="0031713F">
        <w:rPr>
          <w:sz w:val="32"/>
          <w:szCs w:val="32"/>
        </w:rPr>
        <w:tab/>
      </w:r>
    </w:p>
    <w:p w14:paraId="35620E91" w14:textId="77777777" w:rsidR="008604D8" w:rsidRDefault="008604D8" w:rsidP="000B5608">
      <w:pPr>
        <w:rPr>
          <w:rFonts w:ascii="Aptos Narrow" w:hAnsi="Aptos Narrow"/>
          <w:b/>
          <w:bCs/>
          <w:sz w:val="22"/>
          <w:szCs w:val="22"/>
        </w:rPr>
      </w:pPr>
    </w:p>
    <w:p w14:paraId="18915651" w14:textId="77777777" w:rsidR="009F592F" w:rsidRDefault="008604D8" w:rsidP="008604D8">
      <w:pPr>
        <w:rPr>
          <w:rFonts w:ascii="Aptos Narrow" w:hAnsi="Aptos Narrow"/>
          <w:b/>
          <w:bCs/>
        </w:rPr>
      </w:pPr>
      <w:r w:rsidRPr="0031713F">
        <w:rPr>
          <w:rFonts w:ascii="Aptos Narrow" w:hAnsi="Aptos Narrow"/>
          <w:b/>
          <w:bCs/>
        </w:rPr>
        <w:t>Architectural Drawings</w:t>
      </w:r>
      <w:r w:rsidR="009F592F">
        <w:rPr>
          <w:rFonts w:ascii="Aptos Narrow" w:hAnsi="Aptos Narrow"/>
          <w:b/>
          <w:bCs/>
        </w:rPr>
        <w:t xml:space="preserve"> – not required</w:t>
      </w:r>
    </w:p>
    <w:p w14:paraId="589C7FE4" w14:textId="2B5936A0" w:rsidR="000B5608" w:rsidRPr="0031713F" w:rsidRDefault="009F592F" w:rsidP="008604D8">
      <w:pPr>
        <w:rPr>
          <w:rFonts w:ascii="Aptos Narrow" w:hAnsi="Aptos Narrow"/>
          <w:sz w:val="22"/>
          <w:szCs w:val="22"/>
        </w:rPr>
      </w:pPr>
      <w:r w:rsidRPr="0031713F">
        <w:rPr>
          <w:rFonts w:ascii="Aptos Narrow" w:hAnsi="Aptos Narrow"/>
          <w:sz w:val="22"/>
          <w:szCs w:val="22"/>
        </w:rPr>
        <w:t xml:space="preserve"> </w:t>
      </w:r>
      <w:r w:rsidR="008604D8" w:rsidRPr="0031713F">
        <w:rPr>
          <w:rFonts w:ascii="Aptos Narrow" w:hAnsi="Aptos Narrow"/>
          <w:sz w:val="22"/>
          <w:szCs w:val="22"/>
        </w:rPr>
        <w:t>Supplied by</w:t>
      </w:r>
      <w:r w:rsidR="0031713F">
        <w:rPr>
          <w:rFonts w:ascii="Aptos Narrow" w:hAnsi="Aptos Narrow"/>
          <w:sz w:val="22"/>
          <w:szCs w:val="22"/>
        </w:rPr>
        <w:t xml:space="preserve"> </w:t>
      </w:r>
    </w:p>
    <w:p w14:paraId="06E33C20" w14:textId="77777777" w:rsidR="000B5608" w:rsidRPr="00157338" w:rsidRDefault="000B5608" w:rsidP="008604D8">
      <w:pPr>
        <w:rPr>
          <w:rFonts w:ascii="Aptos Narrow" w:hAnsi="Aptos Narrow"/>
          <w:sz w:val="22"/>
          <w:szCs w:val="22"/>
        </w:rPr>
      </w:pPr>
      <w:r w:rsidRPr="00157338">
        <w:rPr>
          <w:rFonts w:ascii="Aptos Narrow" w:hAnsi="Aptos Narrow"/>
          <w:sz w:val="22"/>
          <w:szCs w:val="22"/>
        </w:rPr>
        <w:t>Dated</w:t>
      </w:r>
      <w:r w:rsidR="0012472C" w:rsidRPr="00157338">
        <w:rPr>
          <w:rFonts w:ascii="Aptos Narrow" w:hAnsi="Aptos Narrow"/>
          <w:sz w:val="22"/>
          <w:szCs w:val="22"/>
        </w:rPr>
        <w:t xml:space="preserve"> </w:t>
      </w:r>
      <w:r w:rsidR="00115BD3" w:rsidRPr="00157338">
        <w:rPr>
          <w:rFonts w:ascii="Aptos Narrow" w:hAnsi="Aptos Narrow"/>
          <w:sz w:val="22"/>
          <w:szCs w:val="22"/>
        </w:rPr>
        <w:t>25/11/25</w:t>
      </w:r>
    </w:p>
    <w:p w14:paraId="5686597C" w14:textId="77777777" w:rsidR="000B5608" w:rsidRPr="0031713F" w:rsidRDefault="000B5608" w:rsidP="008604D8">
      <w:pPr>
        <w:rPr>
          <w:rFonts w:ascii="Aptos Narrow" w:hAnsi="Aptos Narrow"/>
          <w:sz w:val="22"/>
          <w:szCs w:val="22"/>
        </w:rPr>
      </w:pPr>
      <w:r w:rsidRPr="0031713F">
        <w:rPr>
          <w:rFonts w:ascii="Aptos Narrow" w:hAnsi="Aptos Narrow"/>
          <w:sz w:val="22"/>
          <w:szCs w:val="22"/>
        </w:rPr>
        <w:t>Page Numbers</w:t>
      </w:r>
      <w:r w:rsidR="00631A0D">
        <w:rPr>
          <w:rFonts w:ascii="Aptos Narrow" w:hAnsi="Aptos Narrow"/>
          <w:sz w:val="22"/>
          <w:szCs w:val="22"/>
        </w:rPr>
        <w:t xml:space="preserve"> </w:t>
      </w:r>
    </w:p>
    <w:p w14:paraId="7B23DD49" w14:textId="77777777" w:rsidR="000B5608" w:rsidRPr="0031713F" w:rsidRDefault="000B5608" w:rsidP="008604D8">
      <w:pPr>
        <w:rPr>
          <w:rFonts w:ascii="Aptos Narrow" w:hAnsi="Aptos Narrow"/>
          <w:sz w:val="22"/>
          <w:szCs w:val="22"/>
        </w:rPr>
      </w:pPr>
      <w:r w:rsidRPr="0031713F">
        <w:rPr>
          <w:rFonts w:ascii="Aptos Narrow" w:hAnsi="Aptos Narrow"/>
          <w:sz w:val="22"/>
          <w:szCs w:val="22"/>
        </w:rPr>
        <w:t>BAL Rating</w:t>
      </w:r>
      <w:r w:rsidR="0012472C">
        <w:rPr>
          <w:rFonts w:ascii="Aptos Narrow" w:hAnsi="Aptos Narrow"/>
          <w:sz w:val="22"/>
          <w:szCs w:val="22"/>
        </w:rPr>
        <w:t xml:space="preserve"> </w:t>
      </w:r>
      <w:r w:rsidRPr="0031713F">
        <w:rPr>
          <w:rFonts w:ascii="Aptos Narrow" w:hAnsi="Aptos Narrow"/>
          <w:sz w:val="22"/>
          <w:szCs w:val="22"/>
        </w:rPr>
        <w:t>TBA</w:t>
      </w:r>
    </w:p>
    <w:p w14:paraId="29ED214C" w14:textId="77777777" w:rsidR="008604D8" w:rsidRDefault="00115BD3" w:rsidP="008604D8">
      <w:pPr>
        <w:rPr>
          <w:rFonts w:ascii="Aptos Narrow" w:hAnsi="Aptos Narrow"/>
          <w:sz w:val="22"/>
          <w:szCs w:val="22"/>
        </w:rPr>
      </w:pPr>
      <w:r>
        <w:rPr>
          <w:rFonts w:ascii="Aptos Narrow" w:hAnsi="Aptos Narrow"/>
          <w:sz w:val="22"/>
          <w:szCs w:val="22"/>
        </w:rPr>
        <w:tab/>
      </w:r>
      <w:r>
        <w:rPr>
          <w:rFonts w:ascii="Aptos Narrow" w:hAnsi="Aptos Narrow"/>
          <w:sz w:val="22"/>
          <w:szCs w:val="22"/>
        </w:rPr>
        <w:tab/>
      </w:r>
      <w:r>
        <w:rPr>
          <w:rFonts w:ascii="Aptos Narrow" w:hAnsi="Aptos Narrow"/>
          <w:sz w:val="22"/>
          <w:szCs w:val="22"/>
        </w:rPr>
        <w:tab/>
      </w:r>
    </w:p>
    <w:p w14:paraId="46204A44" w14:textId="5FCDEFD6" w:rsidR="009F592F" w:rsidRDefault="008604D8" w:rsidP="008604D8">
      <w:pPr>
        <w:rPr>
          <w:rFonts w:ascii="Aptos Narrow" w:hAnsi="Aptos Narrow"/>
          <w:sz w:val="22"/>
          <w:szCs w:val="22"/>
        </w:rPr>
      </w:pPr>
      <w:r w:rsidRPr="0031713F">
        <w:rPr>
          <w:rFonts w:ascii="Aptos Narrow" w:hAnsi="Aptos Narrow"/>
          <w:b/>
          <w:bCs/>
        </w:rPr>
        <w:t>Structural Drawings</w:t>
      </w:r>
      <w:r w:rsidR="009F592F">
        <w:rPr>
          <w:rFonts w:ascii="Aptos Narrow" w:hAnsi="Aptos Narrow"/>
          <w:b/>
          <w:bCs/>
        </w:rPr>
        <w:t xml:space="preserve"> – not required</w:t>
      </w:r>
    </w:p>
    <w:p w14:paraId="25137BA5" w14:textId="2C86B025" w:rsidR="00115BD3" w:rsidRDefault="00115BD3" w:rsidP="008604D8">
      <w:pPr>
        <w:rPr>
          <w:rFonts w:ascii="Aptos Narrow" w:hAnsi="Aptos Narrow"/>
          <w:sz w:val="22"/>
          <w:szCs w:val="22"/>
        </w:rPr>
      </w:pPr>
      <w:r>
        <w:rPr>
          <w:rFonts w:ascii="Aptos Narrow" w:hAnsi="Aptos Narrow"/>
          <w:sz w:val="22"/>
          <w:szCs w:val="22"/>
        </w:rPr>
        <w:t>Plans supplied b</w:t>
      </w:r>
      <w:r w:rsidR="008604D8">
        <w:rPr>
          <w:rFonts w:ascii="Aptos Narrow" w:hAnsi="Aptos Narrow"/>
          <w:sz w:val="22"/>
          <w:szCs w:val="22"/>
        </w:rPr>
        <w:t xml:space="preserve">y </w:t>
      </w:r>
    </w:p>
    <w:p w14:paraId="777B2C00" w14:textId="77777777" w:rsidR="005C36E0" w:rsidRDefault="005C36E0" w:rsidP="008604D8">
      <w:pPr>
        <w:rPr>
          <w:rFonts w:ascii="Aptos Narrow" w:hAnsi="Aptos Narrow"/>
          <w:sz w:val="22"/>
          <w:szCs w:val="22"/>
        </w:rPr>
      </w:pPr>
      <w:r>
        <w:rPr>
          <w:rFonts w:ascii="Aptos Narrow" w:hAnsi="Aptos Narrow"/>
          <w:sz w:val="22"/>
          <w:szCs w:val="22"/>
        </w:rPr>
        <w:t>Dated</w:t>
      </w:r>
      <w:r w:rsidR="0021631F">
        <w:rPr>
          <w:rFonts w:ascii="Aptos Narrow" w:hAnsi="Aptos Narrow"/>
          <w:sz w:val="22"/>
          <w:szCs w:val="22"/>
        </w:rPr>
        <w:t xml:space="preserve"> </w:t>
      </w:r>
    </w:p>
    <w:p w14:paraId="4B53EBA5" w14:textId="77777777" w:rsidR="005C36E0" w:rsidRDefault="005C36E0" w:rsidP="008604D8">
      <w:pPr>
        <w:rPr>
          <w:rFonts w:ascii="Aptos Narrow" w:hAnsi="Aptos Narrow"/>
          <w:sz w:val="22"/>
          <w:szCs w:val="22"/>
        </w:rPr>
      </w:pPr>
      <w:r>
        <w:rPr>
          <w:rFonts w:ascii="Aptos Narrow" w:hAnsi="Aptos Narrow"/>
          <w:sz w:val="22"/>
          <w:szCs w:val="22"/>
        </w:rPr>
        <w:t>Page Numbers</w:t>
      </w:r>
      <w:r w:rsidR="00555FEA">
        <w:rPr>
          <w:rFonts w:ascii="Aptos Narrow" w:hAnsi="Aptos Narrow"/>
          <w:sz w:val="22"/>
          <w:szCs w:val="22"/>
        </w:rPr>
        <w:t xml:space="preserve"> </w:t>
      </w:r>
    </w:p>
    <w:p w14:paraId="6D83E54A" w14:textId="77777777" w:rsidR="008604D8" w:rsidRDefault="008604D8" w:rsidP="008604D8">
      <w:pPr>
        <w:rPr>
          <w:rFonts w:ascii="Aptos Narrow" w:hAnsi="Aptos Narrow"/>
          <w:sz w:val="22"/>
          <w:szCs w:val="22"/>
        </w:rPr>
      </w:pPr>
    </w:p>
    <w:p w14:paraId="222CB592" w14:textId="77777777" w:rsidR="009F592F" w:rsidRDefault="008604D8" w:rsidP="008604D8">
      <w:pPr>
        <w:rPr>
          <w:rFonts w:ascii="Aptos Narrow" w:hAnsi="Aptos Narrow"/>
          <w:sz w:val="22"/>
          <w:szCs w:val="22"/>
        </w:rPr>
      </w:pPr>
      <w:r w:rsidRPr="0031713F">
        <w:rPr>
          <w:rFonts w:ascii="Aptos Narrow" w:hAnsi="Aptos Narrow"/>
          <w:b/>
          <w:bCs/>
        </w:rPr>
        <w:t>Civil Drawings</w:t>
      </w:r>
      <w:r w:rsidR="00A76BE6">
        <w:rPr>
          <w:rFonts w:ascii="Aptos Narrow" w:hAnsi="Aptos Narrow"/>
          <w:b/>
          <w:bCs/>
        </w:rPr>
        <w:t xml:space="preserve"> – not required</w:t>
      </w:r>
    </w:p>
    <w:p w14:paraId="3E615FBC" w14:textId="27AFE68F" w:rsidR="005C36E0" w:rsidRPr="0031713F" w:rsidRDefault="005C36E0" w:rsidP="008604D8">
      <w:pPr>
        <w:rPr>
          <w:rFonts w:ascii="Aptos Narrow" w:hAnsi="Aptos Narrow"/>
          <w:sz w:val="22"/>
          <w:szCs w:val="22"/>
        </w:rPr>
      </w:pPr>
      <w:r w:rsidRPr="0031713F">
        <w:rPr>
          <w:rFonts w:ascii="Aptos Narrow" w:hAnsi="Aptos Narrow"/>
          <w:sz w:val="22"/>
          <w:szCs w:val="22"/>
        </w:rPr>
        <w:t>Supplied by</w:t>
      </w:r>
      <w:r w:rsidR="0021631F">
        <w:rPr>
          <w:rFonts w:ascii="Aptos Narrow" w:hAnsi="Aptos Narrow"/>
          <w:sz w:val="22"/>
          <w:szCs w:val="22"/>
        </w:rPr>
        <w:t xml:space="preserve"> </w:t>
      </w:r>
    </w:p>
    <w:p w14:paraId="38A294D3" w14:textId="77777777" w:rsidR="005C36E0" w:rsidRPr="0031713F" w:rsidRDefault="0031713F" w:rsidP="008604D8">
      <w:pPr>
        <w:rPr>
          <w:rFonts w:ascii="Aptos Narrow" w:hAnsi="Aptos Narrow"/>
          <w:sz w:val="22"/>
          <w:szCs w:val="22"/>
        </w:rPr>
      </w:pPr>
      <w:r w:rsidRPr="0031713F">
        <w:rPr>
          <w:rFonts w:ascii="Aptos Narrow" w:hAnsi="Aptos Narrow"/>
          <w:sz w:val="22"/>
          <w:szCs w:val="22"/>
        </w:rPr>
        <w:t>Dated</w:t>
      </w:r>
      <w:r w:rsidR="00E93A3A">
        <w:rPr>
          <w:rFonts w:ascii="Aptos Narrow" w:hAnsi="Aptos Narrow"/>
          <w:sz w:val="22"/>
          <w:szCs w:val="22"/>
        </w:rPr>
        <w:t xml:space="preserve"> </w:t>
      </w:r>
    </w:p>
    <w:p w14:paraId="50344136" w14:textId="77777777" w:rsidR="0031713F" w:rsidRDefault="0031713F" w:rsidP="008604D8">
      <w:pPr>
        <w:rPr>
          <w:rFonts w:ascii="Aptos Narrow" w:hAnsi="Aptos Narrow"/>
          <w:sz w:val="22"/>
          <w:szCs w:val="22"/>
        </w:rPr>
      </w:pPr>
      <w:r w:rsidRPr="0031713F">
        <w:rPr>
          <w:rFonts w:ascii="Aptos Narrow" w:hAnsi="Aptos Narrow"/>
          <w:sz w:val="22"/>
          <w:szCs w:val="22"/>
        </w:rPr>
        <w:t>Page Numbers</w:t>
      </w:r>
      <w:r w:rsidR="00E93A3A">
        <w:rPr>
          <w:rFonts w:ascii="Aptos Narrow" w:hAnsi="Aptos Narrow"/>
          <w:sz w:val="22"/>
          <w:szCs w:val="22"/>
        </w:rPr>
        <w:t xml:space="preserve"> </w:t>
      </w:r>
    </w:p>
    <w:p w14:paraId="7FB6974B" w14:textId="77777777" w:rsidR="00BB4FA9" w:rsidRDefault="00BB4FA9" w:rsidP="008604D8">
      <w:pPr>
        <w:rPr>
          <w:rFonts w:ascii="Aptos Narrow" w:hAnsi="Aptos Narrow"/>
          <w:sz w:val="22"/>
          <w:szCs w:val="22"/>
        </w:rPr>
      </w:pPr>
    </w:p>
    <w:p w14:paraId="1AD720EB" w14:textId="4EE1CEDC" w:rsidR="00DF1393" w:rsidRPr="0031713F" w:rsidRDefault="00DF1393" w:rsidP="00DF1393">
      <w:pPr>
        <w:rPr>
          <w:rFonts w:ascii="Aptos Narrow" w:hAnsi="Aptos Narrow"/>
          <w:b/>
          <w:bCs/>
        </w:rPr>
      </w:pPr>
      <w:r>
        <w:rPr>
          <w:rFonts w:ascii="Aptos Narrow" w:hAnsi="Aptos Narrow"/>
          <w:b/>
          <w:bCs/>
        </w:rPr>
        <w:t>Hydraulic</w:t>
      </w:r>
      <w:r w:rsidRPr="0031713F">
        <w:rPr>
          <w:rFonts w:ascii="Aptos Narrow" w:hAnsi="Aptos Narrow"/>
          <w:b/>
          <w:bCs/>
        </w:rPr>
        <w:t xml:space="preserve"> Drawings</w:t>
      </w:r>
      <w:r w:rsidR="00F04926">
        <w:rPr>
          <w:rFonts w:ascii="Aptos Narrow" w:hAnsi="Aptos Narrow"/>
          <w:b/>
          <w:bCs/>
        </w:rPr>
        <w:t xml:space="preserve"> </w:t>
      </w:r>
      <w:r w:rsidR="00A76BE6">
        <w:rPr>
          <w:rFonts w:ascii="Aptos Narrow" w:hAnsi="Aptos Narrow"/>
          <w:b/>
          <w:bCs/>
        </w:rPr>
        <w:t xml:space="preserve">– not required </w:t>
      </w:r>
    </w:p>
    <w:p w14:paraId="4A1696D6" w14:textId="77777777" w:rsidR="00DF1393" w:rsidRPr="0031713F" w:rsidRDefault="00DF1393" w:rsidP="00DF1393">
      <w:pPr>
        <w:rPr>
          <w:rFonts w:ascii="Aptos Narrow" w:hAnsi="Aptos Narrow"/>
          <w:sz w:val="22"/>
          <w:szCs w:val="22"/>
        </w:rPr>
      </w:pPr>
      <w:r w:rsidRPr="0031713F">
        <w:rPr>
          <w:rFonts w:ascii="Aptos Narrow" w:hAnsi="Aptos Narrow"/>
          <w:sz w:val="22"/>
          <w:szCs w:val="22"/>
        </w:rPr>
        <w:t>Supplied by</w:t>
      </w:r>
      <w:r>
        <w:rPr>
          <w:rFonts w:ascii="Aptos Narrow" w:hAnsi="Aptos Narrow"/>
          <w:sz w:val="22"/>
          <w:szCs w:val="22"/>
        </w:rPr>
        <w:t xml:space="preserve"> </w:t>
      </w:r>
    </w:p>
    <w:p w14:paraId="5FA563CF" w14:textId="77777777" w:rsidR="00DF1393" w:rsidRPr="0031713F" w:rsidRDefault="00DF1393" w:rsidP="00DF1393">
      <w:pPr>
        <w:rPr>
          <w:rFonts w:ascii="Aptos Narrow" w:hAnsi="Aptos Narrow"/>
          <w:sz w:val="22"/>
          <w:szCs w:val="22"/>
        </w:rPr>
      </w:pPr>
      <w:r w:rsidRPr="0031713F">
        <w:rPr>
          <w:rFonts w:ascii="Aptos Narrow" w:hAnsi="Aptos Narrow"/>
          <w:sz w:val="22"/>
          <w:szCs w:val="22"/>
        </w:rPr>
        <w:t>Dated</w:t>
      </w:r>
      <w:r>
        <w:rPr>
          <w:rFonts w:ascii="Aptos Narrow" w:hAnsi="Aptos Narrow"/>
          <w:sz w:val="22"/>
          <w:szCs w:val="22"/>
        </w:rPr>
        <w:t xml:space="preserve"> </w:t>
      </w:r>
    </w:p>
    <w:p w14:paraId="66F2F4C2" w14:textId="77777777" w:rsidR="00DF1393" w:rsidRDefault="00DF1393" w:rsidP="00DF1393">
      <w:pPr>
        <w:rPr>
          <w:rFonts w:ascii="Aptos Narrow" w:hAnsi="Aptos Narrow"/>
          <w:sz w:val="22"/>
          <w:szCs w:val="22"/>
        </w:rPr>
      </w:pPr>
      <w:r w:rsidRPr="0031713F">
        <w:rPr>
          <w:rFonts w:ascii="Aptos Narrow" w:hAnsi="Aptos Narrow"/>
          <w:sz w:val="22"/>
          <w:szCs w:val="22"/>
        </w:rPr>
        <w:t>Page Numbers</w:t>
      </w:r>
      <w:r>
        <w:rPr>
          <w:rFonts w:ascii="Aptos Narrow" w:hAnsi="Aptos Narrow"/>
          <w:sz w:val="22"/>
          <w:szCs w:val="22"/>
        </w:rPr>
        <w:t xml:space="preserve"> </w:t>
      </w:r>
    </w:p>
    <w:p w14:paraId="11A49A49" w14:textId="77777777" w:rsidR="00DF1393" w:rsidRDefault="00DF1393" w:rsidP="008604D8">
      <w:pPr>
        <w:rPr>
          <w:rFonts w:ascii="Aptos Narrow" w:hAnsi="Aptos Narrow"/>
          <w:sz w:val="22"/>
          <w:szCs w:val="22"/>
        </w:rPr>
      </w:pPr>
    </w:p>
    <w:p w14:paraId="72BF93E5" w14:textId="75398C43" w:rsidR="00BB4FA9" w:rsidRPr="00F24091" w:rsidRDefault="00F24091" w:rsidP="008604D8">
      <w:pPr>
        <w:rPr>
          <w:rFonts w:ascii="Aptos Narrow" w:hAnsi="Aptos Narrow"/>
          <w:b/>
          <w:bCs/>
        </w:rPr>
      </w:pPr>
      <w:r w:rsidRPr="00F24091">
        <w:rPr>
          <w:rFonts w:ascii="Aptos Narrow" w:hAnsi="Aptos Narrow"/>
          <w:b/>
          <w:bCs/>
        </w:rPr>
        <w:t>Planning Permit</w:t>
      </w:r>
      <w:r w:rsidR="00F04926">
        <w:rPr>
          <w:rFonts w:ascii="Aptos Narrow" w:hAnsi="Aptos Narrow"/>
          <w:b/>
          <w:bCs/>
        </w:rPr>
        <w:t xml:space="preserve"> – not required</w:t>
      </w:r>
    </w:p>
    <w:p w14:paraId="3A99ACEE" w14:textId="77777777" w:rsidR="00F24091" w:rsidRPr="00F24091" w:rsidRDefault="00F24091" w:rsidP="00F24091">
      <w:pPr>
        <w:rPr>
          <w:rFonts w:ascii="Aptos Narrow" w:hAnsi="Aptos Narrow"/>
          <w:sz w:val="22"/>
          <w:szCs w:val="22"/>
        </w:rPr>
      </w:pPr>
      <w:r w:rsidRPr="00F24091">
        <w:rPr>
          <w:rFonts w:ascii="Aptos Narrow" w:hAnsi="Aptos Narrow"/>
          <w:sz w:val="22"/>
          <w:szCs w:val="22"/>
        </w:rPr>
        <w:t>Titles</w:t>
      </w:r>
      <w:r>
        <w:rPr>
          <w:rFonts w:ascii="Aptos Narrow" w:hAnsi="Aptos Narrow"/>
          <w:b/>
          <w:bCs/>
          <w:sz w:val="22"/>
          <w:szCs w:val="22"/>
        </w:rPr>
        <w:t xml:space="preserve"> </w:t>
      </w:r>
    </w:p>
    <w:p w14:paraId="348C004D" w14:textId="77777777" w:rsidR="00F24091" w:rsidRPr="00F24091" w:rsidRDefault="00F24091" w:rsidP="00F24091">
      <w:pPr>
        <w:rPr>
          <w:rFonts w:ascii="Aptos Narrow" w:hAnsi="Aptos Narrow"/>
          <w:sz w:val="22"/>
          <w:szCs w:val="22"/>
        </w:rPr>
      </w:pPr>
      <w:r w:rsidRPr="00F24091">
        <w:rPr>
          <w:rFonts w:ascii="Aptos Narrow" w:hAnsi="Aptos Narrow"/>
          <w:sz w:val="22"/>
          <w:szCs w:val="22"/>
        </w:rPr>
        <w:t>Permit Number</w:t>
      </w:r>
      <w:r>
        <w:rPr>
          <w:rFonts w:ascii="Aptos Narrow" w:hAnsi="Aptos Narrow"/>
          <w:b/>
          <w:bCs/>
          <w:sz w:val="22"/>
          <w:szCs w:val="22"/>
        </w:rPr>
        <w:t xml:space="preserve"> </w:t>
      </w:r>
    </w:p>
    <w:p w14:paraId="79F45BA4" w14:textId="77777777" w:rsidR="00F24091" w:rsidRDefault="00F24091" w:rsidP="00F24091">
      <w:pPr>
        <w:rPr>
          <w:rFonts w:ascii="Aptos Narrow" w:hAnsi="Aptos Narrow"/>
          <w:sz w:val="22"/>
          <w:szCs w:val="22"/>
        </w:rPr>
      </w:pPr>
      <w:r w:rsidRPr="00F24091">
        <w:rPr>
          <w:rFonts w:ascii="Aptos Narrow" w:hAnsi="Aptos Narrow"/>
          <w:sz w:val="22"/>
          <w:szCs w:val="22"/>
        </w:rPr>
        <w:t>Issue Date</w:t>
      </w:r>
      <w:r>
        <w:rPr>
          <w:rFonts w:ascii="Aptos Narrow" w:hAnsi="Aptos Narrow"/>
          <w:b/>
          <w:bCs/>
          <w:sz w:val="22"/>
          <w:szCs w:val="22"/>
        </w:rPr>
        <w:t xml:space="preserve"> </w:t>
      </w:r>
    </w:p>
    <w:p w14:paraId="2E6CA255" w14:textId="77777777" w:rsidR="00F24091" w:rsidRDefault="00F24091" w:rsidP="00F24091">
      <w:pPr>
        <w:rPr>
          <w:rFonts w:ascii="Aptos Narrow" w:hAnsi="Aptos Narrow"/>
          <w:sz w:val="22"/>
          <w:szCs w:val="22"/>
        </w:rPr>
      </w:pPr>
    </w:p>
    <w:p w14:paraId="189C652F" w14:textId="13D8E8C5" w:rsidR="00DF1393" w:rsidRPr="00F24091" w:rsidRDefault="00DF1393" w:rsidP="00DF1393">
      <w:pPr>
        <w:rPr>
          <w:rFonts w:ascii="Aptos Narrow" w:hAnsi="Aptos Narrow"/>
          <w:b/>
          <w:bCs/>
        </w:rPr>
      </w:pPr>
      <w:r>
        <w:rPr>
          <w:rFonts w:ascii="Aptos Narrow" w:hAnsi="Aptos Narrow"/>
          <w:b/>
          <w:bCs/>
        </w:rPr>
        <w:t>Plumbing</w:t>
      </w:r>
      <w:r w:rsidRPr="00F24091">
        <w:rPr>
          <w:rFonts w:ascii="Aptos Narrow" w:hAnsi="Aptos Narrow"/>
          <w:b/>
          <w:bCs/>
        </w:rPr>
        <w:t xml:space="preserve"> Permit</w:t>
      </w:r>
      <w:r w:rsidR="008F4FC7">
        <w:rPr>
          <w:rFonts w:ascii="Aptos Narrow" w:hAnsi="Aptos Narrow"/>
          <w:b/>
          <w:bCs/>
        </w:rPr>
        <w:t xml:space="preserve"> </w:t>
      </w:r>
      <w:r w:rsidR="00F04926">
        <w:rPr>
          <w:rFonts w:ascii="Aptos Narrow" w:hAnsi="Aptos Narrow"/>
          <w:b/>
          <w:bCs/>
        </w:rPr>
        <w:t>– not required</w:t>
      </w:r>
    </w:p>
    <w:p w14:paraId="42E2686F" w14:textId="77777777" w:rsidR="00DF1393" w:rsidRPr="00F24091" w:rsidRDefault="00DF1393" w:rsidP="00DF1393">
      <w:pPr>
        <w:rPr>
          <w:rFonts w:ascii="Aptos Narrow" w:hAnsi="Aptos Narrow"/>
          <w:sz w:val="22"/>
          <w:szCs w:val="22"/>
        </w:rPr>
      </w:pPr>
      <w:r>
        <w:rPr>
          <w:rFonts w:ascii="Aptos Narrow" w:hAnsi="Aptos Narrow"/>
          <w:sz w:val="22"/>
          <w:szCs w:val="22"/>
        </w:rPr>
        <w:t>Council</w:t>
      </w:r>
    </w:p>
    <w:p w14:paraId="02CD322F" w14:textId="77777777" w:rsidR="00DF1393" w:rsidRPr="00F24091" w:rsidRDefault="00DF1393" w:rsidP="00DF1393">
      <w:pPr>
        <w:rPr>
          <w:rFonts w:ascii="Aptos Narrow" w:hAnsi="Aptos Narrow"/>
          <w:sz w:val="22"/>
          <w:szCs w:val="22"/>
        </w:rPr>
      </w:pPr>
      <w:r w:rsidRPr="00F24091">
        <w:rPr>
          <w:rFonts w:ascii="Aptos Narrow" w:hAnsi="Aptos Narrow"/>
          <w:sz w:val="22"/>
          <w:szCs w:val="22"/>
        </w:rPr>
        <w:t>Permit Number</w:t>
      </w:r>
      <w:r>
        <w:rPr>
          <w:rFonts w:ascii="Aptos Narrow" w:hAnsi="Aptos Narrow"/>
          <w:b/>
          <w:bCs/>
          <w:sz w:val="22"/>
          <w:szCs w:val="22"/>
        </w:rPr>
        <w:t xml:space="preserve"> </w:t>
      </w:r>
    </w:p>
    <w:p w14:paraId="150AEFF9" w14:textId="77777777" w:rsidR="00DF1393" w:rsidRDefault="00DF1393" w:rsidP="00DF1393">
      <w:pPr>
        <w:rPr>
          <w:rFonts w:ascii="Aptos Narrow" w:hAnsi="Aptos Narrow"/>
          <w:sz w:val="22"/>
          <w:szCs w:val="22"/>
        </w:rPr>
      </w:pPr>
      <w:r w:rsidRPr="00F24091">
        <w:rPr>
          <w:rFonts w:ascii="Aptos Narrow" w:hAnsi="Aptos Narrow"/>
          <w:sz w:val="22"/>
          <w:szCs w:val="22"/>
        </w:rPr>
        <w:t>Issue Date</w:t>
      </w:r>
      <w:r>
        <w:rPr>
          <w:rFonts w:ascii="Aptos Narrow" w:hAnsi="Aptos Narrow"/>
          <w:b/>
          <w:bCs/>
          <w:sz w:val="22"/>
          <w:szCs w:val="22"/>
        </w:rPr>
        <w:t xml:space="preserve"> </w:t>
      </w:r>
    </w:p>
    <w:p w14:paraId="5FA4CE18" w14:textId="77777777" w:rsidR="00DF1393" w:rsidRDefault="00DF1393" w:rsidP="00DF1393">
      <w:pPr>
        <w:rPr>
          <w:rFonts w:ascii="Aptos Narrow" w:hAnsi="Aptos Narrow"/>
          <w:b/>
          <w:bCs/>
        </w:rPr>
      </w:pPr>
    </w:p>
    <w:p w14:paraId="508346C2" w14:textId="550C18D0" w:rsidR="00DF1393" w:rsidRPr="00F24091" w:rsidRDefault="00DF1393" w:rsidP="00DF1393">
      <w:pPr>
        <w:rPr>
          <w:rFonts w:ascii="Aptos Narrow" w:hAnsi="Aptos Narrow"/>
          <w:b/>
          <w:bCs/>
        </w:rPr>
      </w:pPr>
      <w:r>
        <w:rPr>
          <w:rFonts w:ascii="Aptos Narrow" w:hAnsi="Aptos Narrow"/>
          <w:b/>
          <w:bCs/>
        </w:rPr>
        <w:t>Certificate of Likely Compliance</w:t>
      </w:r>
      <w:r w:rsidR="00293E63">
        <w:rPr>
          <w:rFonts w:ascii="Aptos Narrow" w:hAnsi="Aptos Narrow"/>
          <w:b/>
          <w:bCs/>
        </w:rPr>
        <w:t xml:space="preserve"> </w:t>
      </w:r>
      <w:r w:rsidR="008F4FC7">
        <w:rPr>
          <w:rFonts w:ascii="Aptos Narrow" w:hAnsi="Aptos Narrow"/>
          <w:b/>
          <w:bCs/>
        </w:rPr>
        <w:t>– not required</w:t>
      </w:r>
    </w:p>
    <w:p w14:paraId="573E6AB9" w14:textId="77777777" w:rsidR="00DF1393" w:rsidRPr="00F24091" w:rsidRDefault="00DF1393" w:rsidP="00DF1393">
      <w:pPr>
        <w:rPr>
          <w:rFonts w:ascii="Aptos Narrow" w:hAnsi="Aptos Narrow"/>
          <w:sz w:val="22"/>
          <w:szCs w:val="22"/>
        </w:rPr>
      </w:pPr>
      <w:r>
        <w:rPr>
          <w:rFonts w:ascii="Aptos Narrow" w:hAnsi="Aptos Narrow"/>
          <w:sz w:val="22"/>
          <w:szCs w:val="22"/>
        </w:rPr>
        <w:t>Issued by</w:t>
      </w:r>
    </w:p>
    <w:p w14:paraId="10912AC7" w14:textId="77777777" w:rsidR="00DF1393" w:rsidRPr="00F24091" w:rsidRDefault="00DF1393" w:rsidP="00DF1393">
      <w:pPr>
        <w:rPr>
          <w:rFonts w:ascii="Aptos Narrow" w:hAnsi="Aptos Narrow"/>
          <w:sz w:val="22"/>
          <w:szCs w:val="22"/>
        </w:rPr>
      </w:pPr>
      <w:r w:rsidRPr="00F24091">
        <w:rPr>
          <w:rFonts w:ascii="Aptos Narrow" w:hAnsi="Aptos Narrow"/>
          <w:sz w:val="22"/>
          <w:szCs w:val="22"/>
        </w:rPr>
        <w:t>Permit Number</w:t>
      </w:r>
      <w:r>
        <w:rPr>
          <w:rFonts w:ascii="Aptos Narrow" w:hAnsi="Aptos Narrow"/>
          <w:b/>
          <w:bCs/>
          <w:sz w:val="22"/>
          <w:szCs w:val="22"/>
        </w:rPr>
        <w:t xml:space="preserve"> </w:t>
      </w:r>
    </w:p>
    <w:p w14:paraId="2C22D987" w14:textId="77777777" w:rsidR="00DF1393" w:rsidRDefault="00DF1393" w:rsidP="00DF1393">
      <w:pPr>
        <w:rPr>
          <w:rFonts w:ascii="Aptos Narrow" w:hAnsi="Aptos Narrow"/>
          <w:sz w:val="22"/>
          <w:szCs w:val="22"/>
        </w:rPr>
      </w:pPr>
      <w:r w:rsidRPr="00F24091">
        <w:rPr>
          <w:rFonts w:ascii="Aptos Narrow" w:hAnsi="Aptos Narrow"/>
          <w:sz w:val="22"/>
          <w:szCs w:val="22"/>
        </w:rPr>
        <w:t>Issue Date</w:t>
      </w:r>
      <w:r>
        <w:rPr>
          <w:rFonts w:ascii="Aptos Narrow" w:hAnsi="Aptos Narrow"/>
          <w:b/>
          <w:bCs/>
          <w:sz w:val="22"/>
          <w:szCs w:val="22"/>
        </w:rPr>
        <w:t xml:space="preserve"> </w:t>
      </w:r>
    </w:p>
    <w:p w14:paraId="4FFFE396" w14:textId="77777777" w:rsidR="00F24091" w:rsidRDefault="00F24091" w:rsidP="00F24091">
      <w:pPr>
        <w:rPr>
          <w:rFonts w:ascii="Aptos Narrow" w:hAnsi="Aptos Narrow"/>
          <w:sz w:val="22"/>
          <w:szCs w:val="22"/>
        </w:rPr>
      </w:pPr>
    </w:p>
    <w:p w14:paraId="26CADFA3" w14:textId="77777777" w:rsidR="000D162A" w:rsidRDefault="000D162A" w:rsidP="008604D8">
      <w:pPr>
        <w:rPr>
          <w:rFonts w:ascii="Aptos Narrow" w:hAnsi="Aptos Narrow"/>
          <w:sz w:val="22"/>
          <w:szCs w:val="22"/>
        </w:rPr>
      </w:pPr>
    </w:p>
    <w:p w14:paraId="4FF24A81" w14:textId="77777777" w:rsidR="008604D8" w:rsidRPr="00C010E9" w:rsidRDefault="008604D8" w:rsidP="000B5608">
      <w:pPr>
        <w:spacing w:line="259" w:lineRule="auto"/>
        <w:rPr>
          <w:rFonts w:ascii="Aptos Narrow" w:hAnsi="Aptos Narrow"/>
          <w:b/>
          <w:bCs/>
          <w:sz w:val="22"/>
          <w:szCs w:val="22"/>
        </w:rPr>
      </w:pPr>
    </w:p>
    <w:p w14:paraId="1D210BFC" w14:textId="77777777" w:rsidR="006B31E9" w:rsidRDefault="006B31E9"/>
    <w:p w14:paraId="17D58336" w14:textId="77777777" w:rsidR="000B5608" w:rsidRDefault="000B5608">
      <w:pPr>
        <w:rPr>
          <w:b/>
          <w:bCs/>
        </w:rPr>
      </w:pPr>
      <w:r>
        <w:rPr>
          <w:b/>
          <w:bCs/>
        </w:rPr>
        <w:br w:type="page"/>
      </w:r>
    </w:p>
    <w:p w14:paraId="75177F16" w14:textId="77777777" w:rsidR="00AD7EE3" w:rsidRDefault="00AD7EE3" w:rsidP="00F41EC5">
      <w:pPr>
        <w:rPr>
          <w:rFonts w:ascii="Aptos Narrow" w:hAnsi="Aptos Narrow"/>
          <w:b/>
          <w:bCs/>
          <w:sz w:val="28"/>
          <w:szCs w:val="28"/>
        </w:rPr>
      </w:pPr>
    </w:p>
    <w:p w14:paraId="21737258" w14:textId="32CA509F" w:rsidR="00F41EC5" w:rsidRPr="00F41EC5" w:rsidRDefault="00F41EC5" w:rsidP="00F41EC5">
      <w:pPr>
        <w:rPr>
          <w:rFonts w:ascii="Aptos Narrow" w:hAnsi="Aptos Narrow"/>
          <w:b/>
          <w:bCs/>
          <w:sz w:val="28"/>
          <w:szCs w:val="28"/>
        </w:rPr>
      </w:pPr>
      <w:r w:rsidRPr="00F41EC5">
        <w:rPr>
          <w:rFonts w:ascii="Aptos Narrow" w:hAnsi="Aptos Narrow"/>
          <w:b/>
          <w:bCs/>
          <w:sz w:val="28"/>
          <w:szCs w:val="28"/>
        </w:rPr>
        <w:t xml:space="preserve">Cost Centre Scope – Detailed Preliminary </w:t>
      </w:r>
      <w:r w:rsidR="005325D6">
        <w:rPr>
          <w:rFonts w:ascii="Aptos Narrow" w:hAnsi="Aptos Narrow"/>
          <w:b/>
          <w:bCs/>
          <w:sz w:val="28"/>
          <w:szCs w:val="28"/>
        </w:rPr>
        <w:t>Draft</w:t>
      </w:r>
    </w:p>
    <w:p w14:paraId="64F65D7A" w14:textId="77777777" w:rsidR="00FD044C" w:rsidRPr="0053226A" w:rsidRDefault="00FD044C" w:rsidP="00F41EC5">
      <w:pPr>
        <w:rPr>
          <w:rFonts w:ascii="Aptos Narrow" w:hAnsi="Aptos Narrow"/>
          <w:b/>
          <w:bCs/>
        </w:rPr>
      </w:pPr>
    </w:p>
    <w:p w14:paraId="5A6D0469" w14:textId="2E276AF2" w:rsidR="00FD044C" w:rsidRPr="0053226A" w:rsidRDefault="00F41EC5" w:rsidP="00F41EC5">
      <w:pPr>
        <w:rPr>
          <w:rFonts w:ascii="Aptos Narrow" w:hAnsi="Aptos Narrow"/>
          <w:b/>
          <w:bCs/>
        </w:rPr>
      </w:pPr>
      <w:r w:rsidRPr="00F41EC5">
        <w:rPr>
          <w:rFonts w:ascii="Aptos Narrow" w:hAnsi="Aptos Narrow"/>
          <w:b/>
          <w:bCs/>
        </w:rPr>
        <w:t xml:space="preserve">Project: </w:t>
      </w:r>
      <w:r w:rsidR="00D022EE">
        <w:rPr>
          <w:rFonts w:ascii="Aptos Narrow" w:hAnsi="Aptos Narrow"/>
          <w:b/>
          <w:bCs/>
        </w:rPr>
        <w:t>20 Mellifont –</w:t>
      </w:r>
      <w:r w:rsidR="00F75AC3">
        <w:rPr>
          <w:rFonts w:ascii="Aptos Narrow" w:hAnsi="Aptos Narrow"/>
          <w:b/>
          <w:bCs/>
        </w:rPr>
        <w:t xml:space="preserve"> </w:t>
      </w:r>
      <w:r w:rsidR="00D022EE">
        <w:rPr>
          <w:rFonts w:ascii="Aptos Narrow" w:hAnsi="Aptos Narrow"/>
          <w:b/>
          <w:bCs/>
        </w:rPr>
        <w:t xml:space="preserve">Full bathroom and </w:t>
      </w:r>
      <w:r w:rsidR="007B23D8">
        <w:rPr>
          <w:rFonts w:ascii="Aptos Narrow" w:hAnsi="Aptos Narrow"/>
          <w:b/>
          <w:bCs/>
        </w:rPr>
        <w:t>WC</w:t>
      </w:r>
      <w:r w:rsidR="00D022EE">
        <w:rPr>
          <w:rFonts w:ascii="Aptos Narrow" w:hAnsi="Aptos Narrow"/>
          <w:b/>
          <w:bCs/>
        </w:rPr>
        <w:t xml:space="preserve"> renovation</w:t>
      </w:r>
      <w:r w:rsidRPr="00F41EC5">
        <w:rPr>
          <w:rFonts w:ascii="Aptos Narrow" w:hAnsi="Aptos Narrow"/>
          <w:b/>
          <w:bCs/>
        </w:rPr>
        <w:br/>
      </w:r>
    </w:p>
    <w:p w14:paraId="234F09FC" w14:textId="18F17F0C" w:rsidR="00FD044C" w:rsidRPr="0053226A" w:rsidRDefault="00F41EC5" w:rsidP="00F41EC5">
      <w:pPr>
        <w:rPr>
          <w:rFonts w:ascii="Aptos Narrow" w:hAnsi="Aptos Narrow"/>
          <w:b/>
          <w:bCs/>
        </w:rPr>
      </w:pPr>
      <w:r w:rsidRPr="00F41EC5">
        <w:rPr>
          <w:rFonts w:ascii="Aptos Narrow" w:hAnsi="Aptos Narrow"/>
          <w:b/>
          <w:bCs/>
        </w:rPr>
        <w:t xml:space="preserve">Assumed Finish Level: </w:t>
      </w:r>
      <w:r w:rsidRPr="00F41EC5">
        <w:rPr>
          <w:rFonts w:ascii="Aptos Narrow" w:hAnsi="Aptos Narrow"/>
        </w:rPr>
        <w:t>Medium</w:t>
      </w:r>
      <w:r w:rsidRPr="00F41EC5">
        <w:rPr>
          <w:rFonts w:ascii="Aptos Narrow" w:hAnsi="Aptos Narrow"/>
          <w:b/>
          <w:bCs/>
        </w:rPr>
        <w:br/>
      </w:r>
    </w:p>
    <w:p w14:paraId="2A3EDA38" w14:textId="52BEB581" w:rsidR="00F41EC5" w:rsidRPr="00F41EC5" w:rsidRDefault="00F75AC3" w:rsidP="00F41EC5">
      <w:pPr>
        <w:rPr>
          <w:rFonts w:ascii="Aptos Narrow" w:hAnsi="Aptos Narrow"/>
          <w:b/>
          <w:bCs/>
        </w:rPr>
      </w:pPr>
      <w:r>
        <w:rPr>
          <w:rFonts w:ascii="Aptos Narrow" w:hAnsi="Aptos Narrow"/>
          <w:b/>
          <w:bCs/>
        </w:rPr>
        <w:t>Project Brief</w:t>
      </w:r>
      <w:r w:rsidR="00F41EC5" w:rsidRPr="00F41EC5">
        <w:rPr>
          <w:rFonts w:ascii="Aptos Narrow" w:hAnsi="Aptos Narrow"/>
          <w:b/>
          <w:bCs/>
        </w:rPr>
        <w:t>:</w:t>
      </w:r>
    </w:p>
    <w:p w14:paraId="35AA2219" w14:textId="4949046B" w:rsidR="00AF1AF6" w:rsidRDefault="00F75AC3" w:rsidP="00AF1AF6">
      <w:pPr>
        <w:numPr>
          <w:ilvl w:val="0"/>
          <w:numId w:val="2"/>
        </w:numPr>
        <w:rPr>
          <w:rFonts w:ascii="Aptos Narrow" w:hAnsi="Aptos Narrow"/>
          <w:sz w:val="20"/>
          <w:szCs w:val="20"/>
        </w:rPr>
      </w:pPr>
      <w:r>
        <w:rPr>
          <w:rFonts w:ascii="Aptos Narrow" w:hAnsi="Aptos Narrow"/>
          <w:sz w:val="20"/>
          <w:szCs w:val="20"/>
        </w:rPr>
        <w:t xml:space="preserve">The intent of the project is to create a </w:t>
      </w:r>
      <w:r w:rsidR="009E474C">
        <w:rPr>
          <w:rFonts w:ascii="Aptos Narrow" w:hAnsi="Aptos Narrow"/>
          <w:sz w:val="20"/>
          <w:szCs w:val="20"/>
        </w:rPr>
        <w:t xml:space="preserve">functional </w:t>
      </w:r>
      <w:r w:rsidR="002E0753">
        <w:rPr>
          <w:rFonts w:ascii="Aptos Narrow" w:hAnsi="Aptos Narrow"/>
          <w:sz w:val="20"/>
          <w:szCs w:val="20"/>
        </w:rPr>
        <w:t>bathroom and WC for Regin</w:t>
      </w:r>
      <w:r w:rsidR="00AF1AF6">
        <w:rPr>
          <w:rFonts w:ascii="Aptos Narrow" w:hAnsi="Aptos Narrow"/>
          <w:sz w:val="20"/>
          <w:szCs w:val="20"/>
        </w:rPr>
        <w:t>a at a modest price point</w:t>
      </w:r>
    </w:p>
    <w:p w14:paraId="11C929A5" w14:textId="6E0CD4AF" w:rsidR="00AF1AF6" w:rsidRDefault="001E3E48" w:rsidP="00AF1AF6">
      <w:pPr>
        <w:numPr>
          <w:ilvl w:val="0"/>
          <w:numId w:val="2"/>
        </w:numPr>
        <w:rPr>
          <w:rFonts w:ascii="Aptos Narrow" w:hAnsi="Aptos Narrow"/>
          <w:sz w:val="20"/>
          <w:szCs w:val="20"/>
        </w:rPr>
      </w:pPr>
      <w:r>
        <w:rPr>
          <w:rFonts w:ascii="Aptos Narrow" w:hAnsi="Aptos Narrow"/>
          <w:sz w:val="20"/>
          <w:szCs w:val="20"/>
        </w:rPr>
        <w:t>There is also remedial work that needs to be undertaken to fix</w:t>
      </w:r>
      <w:r w:rsidR="001E35F9">
        <w:rPr>
          <w:rFonts w:ascii="Aptos Narrow" w:hAnsi="Aptos Narrow"/>
          <w:sz w:val="20"/>
          <w:szCs w:val="20"/>
        </w:rPr>
        <w:t xml:space="preserve"> deteriorating </w:t>
      </w:r>
      <w:r w:rsidR="000F4CA1">
        <w:rPr>
          <w:rFonts w:ascii="Aptos Narrow" w:hAnsi="Aptos Narrow"/>
          <w:sz w:val="20"/>
          <w:szCs w:val="20"/>
        </w:rPr>
        <w:t>area</w:t>
      </w:r>
      <w:r w:rsidR="00C02374">
        <w:rPr>
          <w:rFonts w:ascii="Aptos Narrow" w:hAnsi="Aptos Narrow"/>
          <w:sz w:val="20"/>
          <w:szCs w:val="20"/>
        </w:rPr>
        <w:t>s</w:t>
      </w:r>
      <w:r w:rsidR="001E35F9">
        <w:rPr>
          <w:rFonts w:ascii="Aptos Narrow" w:hAnsi="Aptos Narrow"/>
          <w:sz w:val="20"/>
          <w:szCs w:val="20"/>
        </w:rPr>
        <w:t xml:space="preserve"> on adjacent walls to the existing shower enclosure in the Galley and the Kitchen</w:t>
      </w:r>
      <w:r w:rsidR="00C02374">
        <w:rPr>
          <w:rFonts w:ascii="Aptos Narrow" w:hAnsi="Aptos Narrow"/>
          <w:sz w:val="20"/>
          <w:szCs w:val="20"/>
        </w:rPr>
        <w:t xml:space="preserve"> caused by a water leak in the shower area</w:t>
      </w:r>
      <w:r w:rsidR="001E35F9">
        <w:rPr>
          <w:rFonts w:ascii="Aptos Narrow" w:hAnsi="Aptos Narrow"/>
          <w:sz w:val="20"/>
          <w:szCs w:val="20"/>
        </w:rPr>
        <w:t>.</w:t>
      </w:r>
    </w:p>
    <w:p w14:paraId="6216037B" w14:textId="45E69DA2" w:rsidR="001E35F9" w:rsidRDefault="001E35F9" w:rsidP="00AF1AF6">
      <w:pPr>
        <w:numPr>
          <w:ilvl w:val="0"/>
          <w:numId w:val="2"/>
        </w:numPr>
        <w:rPr>
          <w:rFonts w:ascii="Aptos Narrow" w:hAnsi="Aptos Narrow"/>
          <w:sz w:val="20"/>
          <w:szCs w:val="20"/>
        </w:rPr>
      </w:pPr>
      <w:r>
        <w:rPr>
          <w:rFonts w:ascii="Aptos Narrow" w:hAnsi="Aptos Narrow"/>
          <w:sz w:val="20"/>
          <w:szCs w:val="20"/>
        </w:rPr>
        <w:t xml:space="preserve">We will be stripping the WC and bathroom </w:t>
      </w:r>
      <w:r w:rsidR="007C6F03">
        <w:rPr>
          <w:rFonts w:ascii="Aptos Narrow" w:hAnsi="Aptos Narrow"/>
          <w:sz w:val="20"/>
          <w:szCs w:val="20"/>
        </w:rPr>
        <w:t>fixings completely along with the tiles</w:t>
      </w:r>
      <w:r w:rsidR="00E92687">
        <w:rPr>
          <w:rFonts w:ascii="Aptos Narrow" w:hAnsi="Aptos Narrow"/>
          <w:sz w:val="20"/>
          <w:szCs w:val="20"/>
        </w:rPr>
        <w:t xml:space="preserve"> and bath (including brick hob)</w:t>
      </w:r>
      <w:r w:rsidR="00B24743">
        <w:rPr>
          <w:rFonts w:ascii="Aptos Narrow" w:hAnsi="Aptos Narrow"/>
          <w:sz w:val="20"/>
          <w:szCs w:val="20"/>
        </w:rPr>
        <w:t xml:space="preserve"> to bring the room to a good starting point.  The existing doors and furniture will all be staying in situ and we will leave as much of the existing plaster in place as possible.  IE: the demolition work will only need to be done to the minimal extent to </w:t>
      </w:r>
      <w:r w:rsidR="000528D2">
        <w:rPr>
          <w:rFonts w:ascii="Aptos Narrow" w:hAnsi="Aptos Narrow"/>
          <w:sz w:val="20"/>
          <w:szCs w:val="20"/>
        </w:rPr>
        <w:t>remove the bath and create the new shower area.  A new vanit</w:t>
      </w:r>
      <w:r w:rsidR="0025475A">
        <w:rPr>
          <w:rFonts w:ascii="Aptos Narrow" w:hAnsi="Aptos Narrow"/>
          <w:sz w:val="20"/>
          <w:szCs w:val="20"/>
        </w:rPr>
        <w:t>y and toilet suite will go back in the existing positions.</w:t>
      </w:r>
    </w:p>
    <w:p w14:paraId="18C9222E" w14:textId="128AA61A" w:rsidR="00D417BC" w:rsidRDefault="00E92687" w:rsidP="00D417BC">
      <w:pPr>
        <w:numPr>
          <w:ilvl w:val="0"/>
          <w:numId w:val="2"/>
        </w:numPr>
        <w:rPr>
          <w:rFonts w:ascii="Aptos Narrow" w:hAnsi="Aptos Narrow"/>
          <w:sz w:val="20"/>
          <w:szCs w:val="20"/>
        </w:rPr>
      </w:pPr>
      <w:r>
        <w:rPr>
          <w:rFonts w:ascii="Aptos Narrow" w:hAnsi="Aptos Narrow"/>
          <w:sz w:val="20"/>
          <w:szCs w:val="20"/>
        </w:rPr>
        <w:t>We will</w:t>
      </w:r>
      <w:r w:rsidR="009F456D">
        <w:rPr>
          <w:rFonts w:ascii="Aptos Narrow" w:hAnsi="Aptos Narrow"/>
          <w:sz w:val="20"/>
          <w:szCs w:val="20"/>
        </w:rPr>
        <w:t xml:space="preserve"> </w:t>
      </w:r>
      <w:r w:rsidR="0054014C">
        <w:rPr>
          <w:rFonts w:ascii="Aptos Narrow" w:hAnsi="Aptos Narrow"/>
          <w:sz w:val="20"/>
          <w:szCs w:val="20"/>
        </w:rPr>
        <w:t>be creating a hob for the shower base to avoid scabbling and cutting too much concrete</w:t>
      </w:r>
      <w:r w:rsidR="009F456D">
        <w:rPr>
          <w:rFonts w:ascii="Aptos Narrow" w:hAnsi="Aptos Narrow"/>
          <w:sz w:val="20"/>
          <w:szCs w:val="20"/>
        </w:rPr>
        <w:t xml:space="preserve"> – it will be an enclosed shower</w:t>
      </w:r>
      <w:r w:rsidR="00D417BC">
        <w:rPr>
          <w:rFonts w:ascii="Aptos Narrow" w:hAnsi="Aptos Narrow"/>
          <w:sz w:val="20"/>
          <w:szCs w:val="20"/>
        </w:rPr>
        <w:t>, so no need for floor waste</w:t>
      </w:r>
    </w:p>
    <w:p w14:paraId="35071C56" w14:textId="652ACD04" w:rsidR="00D417BC" w:rsidRDefault="00D417BC" w:rsidP="00D417BC">
      <w:pPr>
        <w:numPr>
          <w:ilvl w:val="0"/>
          <w:numId w:val="2"/>
        </w:numPr>
        <w:rPr>
          <w:rFonts w:ascii="Aptos Narrow" w:hAnsi="Aptos Narrow"/>
          <w:sz w:val="20"/>
          <w:szCs w:val="20"/>
        </w:rPr>
      </w:pPr>
      <w:r>
        <w:rPr>
          <w:rFonts w:ascii="Aptos Narrow" w:hAnsi="Aptos Narrow"/>
          <w:sz w:val="20"/>
          <w:szCs w:val="20"/>
        </w:rPr>
        <w:t>We w</w:t>
      </w:r>
      <w:r w:rsidR="00892662">
        <w:rPr>
          <w:rFonts w:ascii="Aptos Narrow" w:hAnsi="Aptos Narrow"/>
          <w:sz w:val="20"/>
          <w:szCs w:val="20"/>
        </w:rPr>
        <w:t>ant to do the minimal amount of work possible in the shortest timeframe possible as Regina does not have another bathroom in the house.</w:t>
      </w:r>
    </w:p>
    <w:p w14:paraId="6900CAEA" w14:textId="5C2086A1" w:rsidR="00892662" w:rsidRPr="00D417BC" w:rsidRDefault="007E71D2" w:rsidP="00D417BC">
      <w:pPr>
        <w:numPr>
          <w:ilvl w:val="0"/>
          <w:numId w:val="2"/>
        </w:numPr>
        <w:rPr>
          <w:rFonts w:ascii="Aptos Narrow" w:hAnsi="Aptos Narrow"/>
          <w:sz w:val="20"/>
          <w:szCs w:val="20"/>
        </w:rPr>
      </w:pPr>
      <w:r w:rsidRPr="007E71D2">
        <w:rPr>
          <w:rFonts w:ascii="Aptos Narrow" w:hAnsi="Aptos Narrow"/>
          <w:b/>
          <w:bCs/>
          <w:sz w:val="20"/>
          <w:szCs w:val="20"/>
        </w:rPr>
        <w:t xml:space="preserve">SECURITY </w:t>
      </w:r>
      <w:r w:rsidR="00C73AB8">
        <w:rPr>
          <w:rFonts w:ascii="Aptos Narrow" w:hAnsi="Aptos Narrow"/>
          <w:b/>
          <w:bCs/>
          <w:sz w:val="20"/>
          <w:szCs w:val="20"/>
        </w:rPr>
        <w:t>of the home is important to Regina</w:t>
      </w:r>
      <w:r>
        <w:rPr>
          <w:rFonts w:ascii="Aptos Narrow" w:hAnsi="Aptos Narrow"/>
          <w:sz w:val="20"/>
          <w:szCs w:val="20"/>
        </w:rPr>
        <w:t xml:space="preserve"> </w:t>
      </w:r>
      <w:r w:rsidR="00892662">
        <w:rPr>
          <w:rFonts w:ascii="Aptos Narrow" w:hAnsi="Aptos Narrow"/>
          <w:sz w:val="20"/>
          <w:szCs w:val="20"/>
        </w:rPr>
        <w:t>– this will be a high priority for us to ensure we know who is on site, when they are there and that the house is kept secure at all times we are custodians of it</w:t>
      </w:r>
    </w:p>
    <w:p w14:paraId="51394D85" w14:textId="77777777" w:rsidR="00F41EC5" w:rsidRPr="00F41EC5" w:rsidRDefault="00CF0250" w:rsidP="00F41EC5">
      <w:pPr>
        <w:rPr>
          <w:rFonts w:ascii="Aptos Narrow" w:hAnsi="Aptos Narrow"/>
          <w:b/>
          <w:bCs/>
        </w:rPr>
      </w:pPr>
      <w:r>
        <w:rPr>
          <w:noProof/>
        </w:rPr>
      </w:r>
      <w:r>
        <w:pict w14:anchorId="4FAFE374">
          <v:rect id="Horizontal Line 1" o:spid="_x0000_s206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8636D09" w14:textId="77777777" w:rsidR="00F41EC5" w:rsidRPr="00F41EC5" w:rsidRDefault="00F41EC5" w:rsidP="00F41EC5">
      <w:pPr>
        <w:rPr>
          <w:rFonts w:ascii="Aptos Narrow" w:hAnsi="Aptos Narrow"/>
          <w:b/>
          <w:bCs/>
        </w:rPr>
      </w:pPr>
      <w:r w:rsidRPr="008D0E78">
        <w:rPr>
          <w:rFonts w:ascii="Aptos Narrow" w:hAnsi="Aptos Narrow"/>
          <w:b/>
          <w:bCs/>
        </w:rPr>
        <w:t>Building Materials – Fit Out</w:t>
      </w:r>
    </w:p>
    <w:p w14:paraId="495AD374" w14:textId="77777777" w:rsidR="0099206A" w:rsidRDefault="0099206A" w:rsidP="0099206A">
      <w:pPr>
        <w:rPr>
          <w:rFonts w:ascii="Aptos Narrow" w:hAnsi="Aptos Narrow"/>
          <w:b/>
          <w:bCs/>
          <w:sz w:val="20"/>
          <w:szCs w:val="20"/>
        </w:rPr>
      </w:pPr>
    </w:p>
    <w:p w14:paraId="48A24995" w14:textId="17E27010" w:rsidR="002F365B" w:rsidRDefault="0012280C" w:rsidP="0099206A">
      <w:pPr>
        <w:rPr>
          <w:rFonts w:ascii="Aptos Narrow" w:hAnsi="Aptos Narrow"/>
          <w:b/>
          <w:bCs/>
          <w:sz w:val="20"/>
          <w:szCs w:val="20"/>
        </w:rPr>
      </w:pPr>
      <w:r>
        <w:rPr>
          <w:rFonts w:ascii="Aptos Narrow" w:hAnsi="Aptos Narrow"/>
          <w:b/>
          <w:bCs/>
          <w:sz w:val="20"/>
          <w:szCs w:val="20"/>
        </w:rPr>
        <w:t>Overview:</w:t>
      </w:r>
    </w:p>
    <w:p w14:paraId="02B3CC06" w14:textId="32E647FA" w:rsidR="00584116" w:rsidRPr="0012280C" w:rsidRDefault="0012280C" w:rsidP="000F1942">
      <w:pPr>
        <w:pStyle w:val="ListParagraph"/>
        <w:numPr>
          <w:ilvl w:val="0"/>
          <w:numId w:val="2"/>
        </w:numPr>
        <w:rPr>
          <w:rFonts w:ascii="Aptos Narrow" w:hAnsi="Aptos Narrow"/>
          <w:sz w:val="20"/>
          <w:szCs w:val="20"/>
        </w:rPr>
      </w:pPr>
      <w:r w:rsidRPr="0012280C">
        <w:rPr>
          <w:rFonts w:ascii="Aptos Narrow" w:hAnsi="Aptos Narrow"/>
          <w:sz w:val="20"/>
          <w:szCs w:val="20"/>
        </w:rPr>
        <w:t>Cov</w:t>
      </w:r>
      <w:r w:rsidR="0099206A" w:rsidRPr="0012280C">
        <w:rPr>
          <w:rFonts w:ascii="Aptos Narrow" w:hAnsi="Aptos Narrow"/>
          <w:sz w:val="20"/>
          <w:szCs w:val="20"/>
        </w:rPr>
        <w:t xml:space="preserve">ers </w:t>
      </w:r>
      <w:r w:rsidRPr="0012280C">
        <w:rPr>
          <w:rFonts w:ascii="Aptos Narrow" w:hAnsi="Aptos Narrow"/>
          <w:sz w:val="20"/>
          <w:szCs w:val="20"/>
        </w:rPr>
        <w:t>supply of a new doorstop for the bathroom door only</w:t>
      </w:r>
    </w:p>
    <w:p w14:paraId="17779069" w14:textId="77777777" w:rsidR="007A12D1" w:rsidRPr="00D354DC" w:rsidRDefault="007A12D1" w:rsidP="007A12D1">
      <w:pPr>
        <w:rPr>
          <w:rFonts w:ascii="Aptos Narrow" w:hAnsi="Aptos Narrow"/>
          <w:sz w:val="20"/>
          <w:szCs w:val="20"/>
        </w:rPr>
      </w:pPr>
      <w:r>
        <w:rPr>
          <w:rFonts w:ascii="Aptos Narrow" w:hAnsi="Aptos Narrow"/>
          <w:b/>
          <w:bCs/>
          <w:sz w:val="20"/>
          <w:szCs w:val="20"/>
        </w:rPr>
        <w:t>Scope items:</w:t>
      </w:r>
    </w:p>
    <w:p w14:paraId="398D171B" w14:textId="37C68233" w:rsidR="00F41EC5" w:rsidRDefault="00C6477F" w:rsidP="00F41EC5">
      <w:pPr>
        <w:numPr>
          <w:ilvl w:val="0"/>
          <w:numId w:val="9"/>
        </w:numPr>
        <w:rPr>
          <w:rFonts w:ascii="Aptos Narrow" w:hAnsi="Aptos Narrow"/>
          <w:sz w:val="20"/>
          <w:szCs w:val="20"/>
        </w:rPr>
      </w:pPr>
      <w:r>
        <w:rPr>
          <w:rFonts w:ascii="Aptos Narrow" w:hAnsi="Aptos Narrow"/>
          <w:sz w:val="20"/>
          <w:szCs w:val="20"/>
        </w:rPr>
        <w:t xml:space="preserve">Supply </w:t>
      </w:r>
      <w:r w:rsidR="0012280C">
        <w:rPr>
          <w:rFonts w:ascii="Aptos Narrow" w:hAnsi="Aptos Narrow"/>
          <w:sz w:val="20"/>
          <w:szCs w:val="20"/>
        </w:rPr>
        <w:t xml:space="preserve">of </w:t>
      </w:r>
      <w:r w:rsidR="00B343C7">
        <w:rPr>
          <w:rFonts w:ascii="Aptos Narrow" w:hAnsi="Aptos Narrow"/>
          <w:sz w:val="20"/>
          <w:szCs w:val="20"/>
        </w:rPr>
        <w:t>one internal door stop – Adoored Satin Chrome Trumpet Magnetic Door Stop #4133223</w:t>
      </w:r>
    </w:p>
    <w:p w14:paraId="3AB9C742" w14:textId="77777777" w:rsidR="00F41EC5" w:rsidRPr="00F41EC5" w:rsidRDefault="00CF0250" w:rsidP="00F41EC5">
      <w:pPr>
        <w:rPr>
          <w:rFonts w:ascii="Aptos Narrow" w:hAnsi="Aptos Narrow"/>
          <w:b/>
          <w:bCs/>
        </w:rPr>
      </w:pPr>
      <w:r>
        <w:rPr>
          <w:noProof/>
        </w:rPr>
      </w:r>
      <w:r>
        <w:pict w14:anchorId="334BEAB5">
          <v:rect id="Horizontal Line 2" o:spid="_x0000_s206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3B504EC" w14:textId="77777777" w:rsidR="00F41EC5" w:rsidRPr="00F41EC5" w:rsidRDefault="00F41EC5" w:rsidP="00F41EC5">
      <w:pPr>
        <w:rPr>
          <w:rFonts w:ascii="Aptos Narrow" w:hAnsi="Aptos Narrow"/>
          <w:b/>
          <w:bCs/>
        </w:rPr>
      </w:pPr>
      <w:r w:rsidRPr="008D0E78">
        <w:rPr>
          <w:rFonts w:ascii="Aptos Narrow" w:hAnsi="Aptos Narrow"/>
          <w:b/>
          <w:bCs/>
        </w:rPr>
        <w:t>Building Materials – Wall Frames</w:t>
      </w:r>
    </w:p>
    <w:p w14:paraId="728AA5CD" w14:textId="77777777" w:rsidR="00493D0C" w:rsidRDefault="00493D0C" w:rsidP="00493D0C">
      <w:pPr>
        <w:rPr>
          <w:rFonts w:ascii="Aptos Narrow" w:hAnsi="Aptos Narrow"/>
          <w:b/>
          <w:bCs/>
          <w:sz w:val="20"/>
          <w:szCs w:val="20"/>
        </w:rPr>
      </w:pPr>
    </w:p>
    <w:p w14:paraId="6A9008C2" w14:textId="77777777" w:rsidR="00262FF7" w:rsidRDefault="00262FF7" w:rsidP="00262FF7">
      <w:pPr>
        <w:rPr>
          <w:rFonts w:ascii="Aptos Narrow" w:hAnsi="Aptos Narrow"/>
          <w:b/>
          <w:bCs/>
          <w:sz w:val="20"/>
          <w:szCs w:val="20"/>
        </w:rPr>
      </w:pPr>
      <w:r>
        <w:rPr>
          <w:rFonts w:ascii="Aptos Narrow" w:hAnsi="Aptos Narrow"/>
          <w:b/>
          <w:bCs/>
          <w:sz w:val="20"/>
          <w:szCs w:val="20"/>
        </w:rPr>
        <w:t>Overview:</w:t>
      </w:r>
    </w:p>
    <w:p w14:paraId="5BDFF0C9" w14:textId="3662A942" w:rsidR="00493D0C" w:rsidRPr="00262FF7" w:rsidRDefault="00493D0C" w:rsidP="00262FF7">
      <w:pPr>
        <w:pStyle w:val="ListParagraph"/>
        <w:numPr>
          <w:ilvl w:val="0"/>
          <w:numId w:val="9"/>
        </w:numPr>
        <w:rPr>
          <w:rFonts w:ascii="Aptos Narrow" w:hAnsi="Aptos Narrow"/>
          <w:sz w:val="20"/>
          <w:szCs w:val="20"/>
        </w:rPr>
      </w:pPr>
      <w:r w:rsidRPr="00262FF7">
        <w:rPr>
          <w:rFonts w:ascii="Aptos Narrow" w:hAnsi="Aptos Narrow"/>
          <w:sz w:val="20"/>
          <w:szCs w:val="20"/>
        </w:rPr>
        <w:t xml:space="preserve">Covers new </w:t>
      </w:r>
      <w:r w:rsidR="00FC0DFA" w:rsidRPr="00262FF7">
        <w:rPr>
          <w:rFonts w:ascii="Aptos Narrow" w:hAnsi="Aptos Narrow"/>
          <w:sz w:val="20"/>
          <w:szCs w:val="20"/>
        </w:rPr>
        <w:t>wall framing to create a shower ledge</w:t>
      </w:r>
      <w:r w:rsidR="0045195E" w:rsidRPr="00262FF7">
        <w:rPr>
          <w:rFonts w:ascii="Aptos Narrow" w:hAnsi="Aptos Narrow"/>
          <w:sz w:val="20"/>
          <w:szCs w:val="20"/>
        </w:rPr>
        <w:t xml:space="preserve"> and floor hob for shower base so we can screed into it</w:t>
      </w:r>
    </w:p>
    <w:p w14:paraId="7139A042" w14:textId="77777777" w:rsidR="000A41FD" w:rsidRDefault="000A41FD" w:rsidP="000A41FD">
      <w:pPr>
        <w:rPr>
          <w:rFonts w:ascii="Aptos Narrow" w:hAnsi="Aptos Narrow"/>
          <w:b/>
          <w:bCs/>
          <w:sz w:val="20"/>
          <w:szCs w:val="20"/>
        </w:rPr>
      </w:pPr>
      <w:r w:rsidRPr="00BC053D">
        <w:rPr>
          <w:rFonts w:ascii="Aptos Narrow" w:hAnsi="Aptos Narrow"/>
          <w:b/>
          <w:bCs/>
          <w:sz w:val="20"/>
          <w:szCs w:val="20"/>
        </w:rPr>
        <w:t>Assumption</w:t>
      </w:r>
      <w:r>
        <w:rPr>
          <w:rFonts w:ascii="Aptos Narrow" w:hAnsi="Aptos Narrow"/>
          <w:b/>
          <w:bCs/>
          <w:sz w:val="20"/>
          <w:szCs w:val="20"/>
        </w:rPr>
        <w:t>s</w:t>
      </w:r>
      <w:r w:rsidRPr="004E253B">
        <w:rPr>
          <w:rFonts w:ascii="Aptos Narrow" w:hAnsi="Aptos Narrow"/>
          <w:sz w:val="20"/>
          <w:szCs w:val="20"/>
        </w:rPr>
        <w:t>:</w:t>
      </w:r>
      <w:r>
        <w:rPr>
          <w:rFonts w:ascii="Aptos Narrow" w:hAnsi="Aptos Narrow"/>
          <w:b/>
          <w:bCs/>
          <w:sz w:val="20"/>
          <w:szCs w:val="20"/>
        </w:rPr>
        <w:t xml:space="preserve"> </w:t>
      </w:r>
    </w:p>
    <w:p w14:paraId="4AC60980" w14:textId="3B9CB3D7" w:rsidR="000A41FD" w:rsidRPr="00666C8B" w:rsidRDefault="002A69D9" w:rsidP="000A41FD">
      <w:pPr>
        <w:pStyle w:val="ListParagraph"/>
        <w:numPr>
          <w:ilvl w:val="0"/>
          <w:numId w:val="2"/>
        </w:numPr>
        <w:rPr>
          <w:rFonts w:ascii="Aptos Narrow" w:hAnsi="Aptos Narrow"/>
          <w:sz w:val="20"/>
          <w:szCs w:val="20"/>
        </w:rPr>
      </w:pPr>
      <w:r w:rsidRPr="00666C8B">
        <w:rPr>
          <w:rFonts w:ascii="Aptos Narrow" w:hAnsi="Aptos Narrow"/>
          <w:sz w:val="20"/>
          <w:szCs w:val="20"/>
        </w:rPr>
        <w:t xml:space="preserve">Shelf will be apx 2m long x 1100mm high using 90mm timber and </w:t>
      </w:r>
      <w:r w:rsidR="00520F07">
        <w:rPr>
          <w:rFonts w:ascii="Aptos Narrow" w:hAnsi="Aptos Narrow"/>
          <w:sz w:val="20"/>
          <w:szCs w:val="20"/>
        </w:rPr>
        <w:t xml:space="preserve">6mm Villaboard </w:t>
      </w:r>
      <w:r w:rsidR="00EB4B14" w:rsidRPr="00666C8B">
        <w:rPr>
          <w:rFonts w:ascii="Aptos Narrow" w:hAnsi="Aptos Narrow"/>
          <w:sz w:val="20"/>
          <w:szCs w:val="20"/>
        </w:rPr>
        <w:t>on top &amp; face</w:t>
      </w:r>
    </w:p>
    <w:p w14:paraId="4F874514" w14:textId="77777777" w:rsidR="00E504E4" w:rsidRPr="00D354DC" w:rsidRDefault="00E504E4" w:rsidP="00E504E4">
      <w:pPr>
        <w:rPr>
          <w:rFonts w:ascii="Aptos Narrow" w:hAnsi="Aptos Narrow"/>
          <w:sz w:val="20"/>
          <w:szCs w:val="20"/>
        </w:rPr>
      </w:pPr>
      <w:r>
        <w:rPr>
          <w:rFonts w:ascii="Aptos Narrow" w:hAnsi="Aptos Narrow"/>
          <w:b/>
          <w:bCs/>
          <w:sz w:val="20"/>
          <w:szCs w:val="20"/>
        </w:rPr>
        <w:t>Scope items:</w:t>
      </w:r>
    </w:p>
    <w:p w14:paraId="1371DD5F" w14:textId="03F4F082" w:rsidR="00F41EC5" w:rsidRDefault="000C31E6" w:rsidP="00F41EC5">
      <w:pPr>
        <w:numPr>
          <w:ilvl w:val="0"/>
          <w:numId w:val="12"/>
        </w:numPr>
        <w:rPr>
          <w:rFonts w:ascii="Aptos Narrow" w:hAnsi="Aptos Narrow"/>
          <w:sz w:val="20"/>
          <w:szCs w:val="20"/>
        </w:rPr>
      </w:pPr>
      <w:r w:rsidRPr="00520F07">
        <w:rPr>
          <w:rFonts w:ascii="Aptos Narrow" w:hAnsi="Aptos Narrow"/>
          <w:sz w:val="20"/>
          <w:szCs w:val="20"/>
        </w:rPr>
        <w:t xml:space="preserve">Supply and delivery of timber wall </w:t>
      </w:r>
      <w:r w:rsidR="008C5BD5" w:rsidRPr="00520F07">
        <w:rPr>
          <w:rFonts w:ascii="Aptos Narrow" w:hAnsi="Aptos Narrow"/>
          <w:sz w:val="20"/>
          <w:szCs w:val="20"/>
        </w:rPr>
        <w:t>framing</w:t>
      </w:r>
      <w:r w:rsidR="00167110" w:rsidRPr="00520F07">
        <w:rPr>
          <w:rFonts w:ascii="Aptos Narrow" w:hAnsi="Aptos Narrow"/>
          <w:sz w:val="20"/>
          <w:szCs w:val="20"/>
        </w:rPr>
        <w:t xml:space="preserve"> to create a shower wall ledge</w:t>
      </w:r>
      <w:r w:rsidR="00063B82" w:rsidRPr="00520F07">
        <w:rPr>
          <w:rFonts w:ascii="Aptos Narrow" w:hAnsi="Aptos Narrow"/>
          <w:sz w:val="20"/>
          <w:szCs w:val="20"/>
        </w:rPr>
        <w:t xml:space="preserve"> – apx 1.1m high </w:t>
      </w:r>
      <w:r w:rsidR="0085796B" w:rsidRPr="00520F07">
        <w:rPr>
          <w:rFonts w:ascii="Aptos Narrow" w:hAnsi="Aptos Narrow"/>
          <w:sz w:val="20"/>
          <w:szCs w:val="20"/>
        </w:rPr>
        <w:t xml:space="preserve">x </w:t>
      </w:r>
      <w:r w:rsidR="001421D4" w:rsidRPr="00520F07">
        <w:rPr>
          <w:rFonts w:ascii="Aptos Narrow" w:hAnsi="Aptos Narrow"/>
          <w:sz w:val="20"/>
          <w:szCs w:val="20"/>
        </w:rPr>
        <w:t>2</w:t>
      </w:r>
      <w:r w:rsidR="0085796B" w:rsidRPr="00520F07">
        <w:rPr>
          <w:rFonts w:ascii="Aptos Narrow" w:hAnsi="Aptos Narrow"/>
          <w:sz w:val="20"/>
          <w:szCs w:val="20"/>
        </w:rPr>
        <w:t>m long using 90mm framing</w:t>
      </w:r>
    </w:p>
    <w:p w14:paraId="6612427D" w14:textId="1C345136" w:rsidR="007B63EC" w:rsidRDefault="007B63EC" w:rsidP="00F41EC5">
      <w:pPr>
        <w:numPr>
          <w:ilvl w:val="0"/>
          <w:numId w:val="12"/>
        </w:numPr>
        <w:rPr>
          <w:rFonts w:ascii="Aptos Narrow" w:hAnsi="Aptos Narrow"/>
          <w:sz w:val="20"/>
          <w:szCs w:val="20"/>
        </w:rPr>
      </w:pPr>
      <w:r>
        <w:rPr>
          <w:rFonts w:ascii="Aptos Narrow" w:hAnsi="Aptos Narrow"/>
          <w:sz w:val="20"/>
          <w:szCs w:val="20"/>
        </w:rPr>
        <w:t>Supply and delivery of one sheet of JH Villboard lining – 2400x1200x6mm</w:t>
      </w:r>
    </w:p>
    <w:p w14:paraId="7F62B5A2" w14:textId="2CB1619C" w:rsidR="001D3AF5" w:rsidRPr="00520F07" w:rsidRDefault="001D3AF5" w:rsidP="00F41EC5">
      <w:pPr>
        <w:numPr>
          <w:ilvl w:val="0"/>
          <w:numId w:val="12"/>
        </w:numPr>
        <w:rPr>
          <w:rFonts w:ascii="Aptos Narrow" w:hAnsi="Aptos Narrow"/>
          <w:sz w:val="20"/>
          <w:szCs w:val="20"/>
        </w:rPr>
      </w:pPr>
      <w:r>
        <w:rPr>
          <w:rFonts w:ascii="Aptos Narrow" w:hAnsi="Aptos Narrow"/>
          <w:sz w:val="20"/>
          <w:szCs w:val="20"/>
        </w:rPr>
        <w:t>Supply and delivery of one length of JH Axent Trim – 45x38mm (to create floor hob)</w:t>
      </w:r>
    </w:p>
    <w:p w14:paraId="12463578" w14:textId="2B1BC1FA" w:rsidR="008C5BD5" w:rsidRDefault="008C5BD5" w:rsidP="00F41EC5">
      <w:pPr>
        <w:numPr>
          <w:ilvl w:val="0"/>
          <w:numId w:val="12"/>
        </w:numPr>
        <w:rPr>
          <w:rFonts w:ascii="Aptos Narrow" w:hAnsi="Aptos Narrow"/>
          <w:sz w:val="20"/>
          <w:szCs w:val="20"/>
        </w:rPr>
      </w:pPr>
      <w:r>
        <w:rPr>
          <w:rFonts w:ascii="Aptos Narrow" w:hAnsi="Aptos Narrow"/>
          <w:sz w:val="20"/>
          <w:szCs w:val="20"/>
        </w:rPr>
        <w:t>Supply and delivery of timber wall framing fixings</w:t>
      </w:r>
      <w:r w:rsidR="009A6347">
        <w:rPr>
          <w:rFonts w:ascii="Aptos Narrow" w:hAnsi="Aptos Narrow"/>
          <w:sz w:val="20"/>
          <w:szCs w:val="20"/>
        </w:rPr>
        <w:t xml:space="preserve"> – including nails, screws, bolts, </w:t>
      </w:r>
      <w:r w:rsidR="0045195E">
        <w:rPr>
          <w:rFonts w:ascii="Aptos Narrow" w:hAnsi="Aptos Narrow"/>
          <w:sz w:val="20"/>
          <w:szCs w:val="20"/>
        </w:rPr>
        <w:t xml:space="preserve">glue, </w:t>
      </w:r>
      <w:r w:rsidR="009A6347">
        <w:rPr>
          <w:rFonts w:ascii="Aptos Narrow" w:hAnsi="Aptos Narrow"/>
          <w:sz w:val="20"/>
          <w:szCs w:val="20"/>
        </w:rPr>
        <w:t>connectors etc</w:t>
      </w:r>
    </w:p>
    <w:p w14:paraId="08F451B1" w14:textId="77777777" w:rsidR="00F41EC5" w:rsidRPr="00F41EC5" w:rsidRDefault="00CF0250" w:rsidP="00F41EC5">
      <w:pPr>
        <w:rPr>
          <w:rFonts w:ascii="Aptos Narrow" w:hAnsi="Aptos Narrow"/>
          <w:b/>
          <w:bCs/>
        </w:rPr>
      </w:pPr>
      <w:r>
        <w:rPr>
          <w:noProof/>
        </w:rPr>
      </w:r>
      <w:r>
        <w:pict w14:anchorId="58E43C07">
          <v:rect id="Horizontal Line 3" o:spid="_x0000_s206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FEE9BEA" w14:textId="77777777" w:rsidR="00F41EC5" w:rsidRPr="00F41EC5" w:rsidRDefault="00F41EC5" w:rsidP="00F41EC5">
      <w:pPr>
        <w:rPr>
          <w:rFonts w:ascii="Aptos Narrow" w:hAnsi="Aptos Narrow"/>
          <w:b/>
          <w:bCs/>
        </w:rPr>
      </w:pPr>
      <w:r w:rsidRPr="008D0E78">
        <w:rPr>
          <w:rFonts w:ascii="Aptos Narrow" w:hAnsi="Aptos Narrow"/>
          <w:b/>
          <w:bCs/>
        </w:rPr>
        <w:t>Carpentry</w:t>
      </w:r>
    </w:p>
    <w:p w14:paraId="1FE024B8" w14:textId="77777777" w:rsidR="0056469D" w:rsidRDefault="0056469D" w:rsidP="0056469D">
      <w:pPr>
        <w:rPr>
          <w:rFonts w:ascii="Aptos Narrow" w:hAnsi="Aptos Narrow"/>
          <w:b/>
          <w:bCs/>
          <w:sz w:val="20"/>
          <w:szCs w:val="20"/>
        </w:rPr>
      </w:pPr>
    </w:p>
    <w:p w14:paraId="5BE32DC6" w14:textId="77777777" w:rsidR="00262FF7" w:rsidRDefault="00262FF7" w:rsidP="00262FF7">
      <w:pPr>
        <w:rPr>
          <w:rFonts w:ascii="Aptos Narrow" w:hAnsi="Aptos Narrow"/>
          <w:b/>
          <w:bCs/>
          <w:sz w:val="20"/>
          <w:szCs w:val="20"/>
        </w:rPr>
      </w:pPr>
      <w:r>
        <w:rPr>
          <w:rFonts w:ascii="Aptos Narrow" w:hAnsi="Aptos Narrow"/>
          <w:b/>
          <w:bCs/>
          <w:sz w:val="20"/>
          <w:szCs w:val="20"/>
        </w:rPr>
        <w:t>Overview:</w:t>
      </w:r>
    </w:p>
    <w:p w14:paraId="53ED8816" w14:textId="333F5EAA" w:rsidR="0056469D" w:rsidRPr="00262FF7" w:rsidRDefault="0056469D" w:rsidP="00262FF7">
      <w:pPr>
        <w:pStyle w:val="ListParagraph"/>
        <w:numPr>
          <w:ilvl w:val="0"/>
          <w:numId w:val="12"/>
        </w:numPr>
        <w:rPr>
          <w:rFonts w:ascii="Aptos Narrow" w:hAnsi="Aptos Narrow"/>
          <w:sz w:val="20"/>
          <w:szCs w:val="20"/>
        </w:rPr>
      </w:pPr>
      <w:r w:rsidRPr="00262FF7">
        <w:rPr>
          <w:rFonts w:ascii="Aptos Narrow" w:hAnsi="Aptos Narrow"/>
          <w:sz w:val="20"/>
          <w:szCs w:val="20"/>
        </w:rPr>
        <w:t xml:space="preserve">Covers carpentry works associated with </w:t>
      </w:r>
      <w:r w:rsidR="001226F8" w:rsidRPr="00262FF7">
        <w:rPr>
          <w:rFonts w:ascii="Aptos Narrow" w:hAnsi="Aptos Narrow"/>
          <w:sz w:val="20"/>
          <w:szCs w:val="20"/>
        </w:rPr>
        <w:t>the renovation</w:t>
      </w:r>
    </w:p>
    <w:p w14:paraId="101F79AD" w14:textId="77777777" w:rsidR="00655FF2" w:rsidRPr="00D354DC" w:rsidRDefault="00655FF2" w:rsidP="00655FF2">
      <w:pPr>
        <w:rPr>
          <w:rFonts w:ascii="Aptos Narrow" w:hAnsi="Aptos Narrow"/>
          <w:sz w:val="20"/>
          <w:szCs w:val="20"/>
        </w:rPr>
      </w:pPr>
      <w:r w:rsidRPr="00BC053D">
        <w:rPr>
          <w:rFonts w:ascii="Aptos Narrow" w:hAnsi="Aptos Narrow"/>
          <w:b/>
          <w:bCs/>
          <w:sz w:val="20"/>
          <w:szCs w:val="20"/>
        </w:rPr>
        <w:t>Assumption</w:t>
      </w:r>
      <w:r>
        <w:rPr>
          <w:rFonts w:ascii="Aptos Narrow" w:hAnsi="Aptos Narrow"/>
          <w:b/>
          <w:bCs/>
          <w:sz w:val="20"/>
          <w:szCs w:val="20"/>
        </w:rPr>
        <w:t>s</w:t>
      </w:r>
      <w:r w:rsidRPr="004E253B">
        <w:rPr>
          <w:rFonts w:ascii="Aptos Narrow" w:hAnsi="Aptos Narrow"/>
          <w:sz w:val="20"/>
          <w:szCs w:val="20"/>
        </w:rPr>
        <w:t>:</w:t>
      </w:r>
      <w:r>
        <w:rPr>
          <w:rFonts w:ascii="Aptos Narrow" w:hAnsi="Aptos Narrow"/>
          <w:b/>
          <w:bCs/>
          <w:sz w:val="20"/>
          <w:szCs w:val="20"/>
        </w:rPr>
        <w:t xml:space="preserve"> </w:t>
      </w:r>
    </w:p>
    <w:p w14:paraId="228B952D" w14:textId="77777777" w:rsidR="00E504E4" w:rsidRDefault="00E504E4" w:rsidP="00E504E4">
      <w:pPr>
        <w:rPr>
          <w:rFonts w:ascii="Aptos Narrow" w:hAnsi="Aptos Narrow"/>
          <w:b/>
          <w:bCs/>
          <w:sz w:val="20"/>
          <w:szCs w:val="20"/>
        </w:rPr>
      </w:pPr>
    </w:p>
    <w:p w14:paraId="5FE6A315" w14:textId="77777777" w:rsidR="00E504E4" w:rsidRPr="00D354DC" w:rsidRDefault="00E504E4" w:rsidP="00E504E4">
      <w:pPr>
        <w:rPr>
          <w:rFonts w:ascii="Aptos Narrow" w:hAnsi="Aptos Narrow"/>
          <w:sz w:val="20"/>
          <w:szCs w:val="20"/>
        </w:rPr>
      </w:pPr>
      <w:r>
        <w:rPr>
          <w:rFonts w:ascii="Aptos Narrow" w:hAnsi="Aptos Narrow"/>
          <w:b/>
          <w:bCs/>
          <w:sz w:val="20"/>
          <w:szCs w:val="20"/>
        </w:rPr>
        <w:t>Scope items:</w:t>
      </w:r>
    </w:p>
    <w:p w14:paraId="5ADBA108" w14:textId="2692B420" w:rsidR="001A0AB3" w:rsidRDefault="001A0AB3" w:rsidP="001A0AB3">
      <w:pPr>
        <w:numPr>
          <w:ilvl w:val="0"/>
          <w:numId w:val="13"/>
        </w:numPr>
        <w:rPr>
          <w:rFonts w:ascii="Aptos Narrow" w:hAnsi="Aptos Narrow"/>
          <w:sz w:val="20"/>
          <w:szCs w:val="20"/>
        </w:rPr>
      </w:pPr>
      <w:r w:rsidRPr="001A0AB3">
        <w:rPr>
          <w:rFonts w:ascii="Aptos Narrow" w:hAnsi="Aptos Narrow"/>
          <w:sz w:val="20"/>
          <w:szCs w:val="20"/>
        </w:rPr>
        <w:t>Install timber wall framin</w:t>
      </w:r>
      <w:r w:rsidR="001A222D">
        <w:rPr>
          <w:rFonts w:ascii="Aptos Narrow" w:hAnsi="Aptos Narrow"/>
          <w:sz w:val="20"/>
          <w:szCs w:val="20"/>
        </w:rPr>
        <w:t xml:space="preserve">g </w:t>
      </w:r>
      <w:r w:rsidR="001421D4">
        <w:rPr>
          <w:rFonts w:ascii="Aptos Narrow" w:hAnsi="Aptos Narrow"/>
          <w:sz w:val="20"/>
          <w:szCs w:val="20"/>
        </w:rPr>
        <w:t xml:space="preserve">for </w:t>
      </w:r>
      <w:r w:rsidR="00863FB8">
        <w:rPr>
          <w:rFonts w:ascii="Aptos Narrow" w:hAnsi="Aptos Narrow"/>
          <w:sz w:val="20"/>
          <w:szCs w:val="20"/>
        </w:rPr>
        <w:t xml:space="preserve">shower shelf wall – apx 2m long x 1100mm high – </w:t>
      </w:r>
      <w:r w:rsidR="00DE5216">
        <w:rPr>
          <w:rFonts w:ascii="Aptos Narrow" w:hAnsi="Aptos Narrow"/>
          <w:sz w:val="20"/>
          <w:szCs w:val="20"/>
        </w:rPr>
        <w:t>construct with</w:t>
      </w:r>
      <w:r w:rsidR="00863FB8">
        <w:rPr>
          <w:rFonts w:ascii="Aptos Narrow" w:hAnsi="Aptos Narrow"/>
          <w:sz w:val="20"/>
          <w:szCs w:val="20"/>
        </w:rPr>
        <w:t xml:space="preserve"> </w:t>
      </w:r>
      <w:r w:rsidR="00DE5216">
        <w:rPr>
          <w:rFonts w:ascii="Aptos Narrow" w:hAnsi="Aptos Narrow"/>
          <w:sz w:val="20"/>
          <w:szCs w:val="20"/>
        </w:rPr>
        <w:t>5^ fall to top shelf so water runs off shelf</w:t>
      </w:r>
    </w:p>
    <w:p w14:paraId="094D6B1C" w14:textId="3AE27371" w:rsidR="0021667E" w:rsidRDefault="0021667E" w:rsidP="001A0AB3">
      <w:pPr>
        <w:numPr>
          <w:ilvl w:val="0"/>
          <w:numId w:val="13"/>
        </w:numPr>
        <w:rPr>
          <w:rFonts w:ascii="Aptos Narrow" w:hAnsi="Aptos Narrow"/>
          <w:sz w:val="20"/>
          <w:szCs w:val="20"/>
        </w:rPr>
      </w:pPr>
      <w:r>
        <w:rPr>
          <w:rFonts w:ascii="Aptos Narrow" w:hAnsi="Aptos Narrow"/>
          <w:sz w:val="20"/>
          <w:szCs w:val="20"/>
        </w:rPr>
        <w:t>Line new timber wall with 6mm villaboard</w:t>
      </w:r>
    </w:p>
    <w:p w14:paraId="011AB732" w14:textId="16C54913" w:rsidR="0061062D" w:rsidRPr="001A0AB3" w:rsidRDefault="0061062D" w:rsidP="001A0AB3">
      <w:pPr>
        <w:numPr>
          <w:ilvl w:val="0"/>
          <w:numId w:val="13"/>
        </w:numPr>
        <w:rPr>
          <w:rFonts w:ascii="Aptos Narrow" w:hAnsi="Aptos Narrow"/>
          <w:sz w:val="20"/>
          <w:szCs w:val="20"/>
        </w:rPr>
      </w:pPr>
      <w:r>
        <w:rPr>
          <w:rFonts w:ascii="Aptos Narrow" w:hAnsi="Aptos Narrow"/>
          <w:sz w:val="20"/>
          <w:szCs w:val="20"/>
        </w:rPr>
        <w:t>Install Axent trim to floor (polyurethane &amp; screw fix) to create bath hob</w:t>
      </w:r>
      <w:r w:rsidR="00286FBC">
        <w:rPr>
          <w:rFonts w:ascii="Aptos Narrow" w:hAnsi="Aptos Narrow"/>
          <w:sz w:val="20"/>
          <w:szCs w:val="20"/>
        </w:rPr>
        <w:t xml:space="preserve"> (ie an area to screed into)</w:t>
      </w:r>
      <w:r>
        <w:rPr>
          <w:rFonts w:ascii="Aptos Narrow" w:hAnsi="Aptos Narrow"/>
          <w:sz w:val="20"/>
          <w:szCs w:val="20"/>
        </w:rPr>
        <w:t xml:space="preserve"> – seal with polyurethane sealant on both sides of the floor</w:t>
      </w:r>
    </w:p>
    <w:p w14:paraId="16681741" w14:textId="6534BDBA" w:rsidR="001A0AB3" w:rsidRDefault="001A0AB3" w:rsidP="001A0AB3">
      <w:pPr>
        <w:numPr>
          <w:ilvl w:val="0"/>
          <w:numId w:val="13"/>
        </w:numPr>
        <w:rPr>
          <w:rFonts w:ascii="Aptos Narrow" w:hAnsi="Aptos Narrow"/>
          <w:sz w:val="20"/>
          <w:szCs w:val="20"/>
        </w:rPr>
      </w:pPr>
      <w:r w:rsidRPr="001A0AB3">
        <w:rPr>
          <w:rFonts w:ascii="Aptos Narrow" w:hAnsi="Aptos Narrow"/>
          <w:sz w:val="20"/>
          <w:szCs w:val="20"/>
        </w:rPr>
        <w:t>Complete internal bathroom fit out</w:t>
      </w:r>
      <w:r w:rsidR="00F50532">
        <w:rPr>
          <w:rFonts w:ascii="Aptos Narrow" w:hAnsi="Aptos Narrow"/>
          <w:sz w:val="20"/>
          <w:szCs w:val="20"/>
        </w:rPr>
        <w:t xml:space="preserve"> – Inclu</w:t>
      </w:r>
      <w:r w:rsidR="00266BF4">
        <w:rPr>
          <w:rFonts w:ascii="Aptos Narrow" w:hAnsi="Aptos Narrow"/>
          <w:sz w:val="20"/>
          <w:szCs w:val="20"/>
        </w:rPr>
        <w:t>des:</w:t>
      </w:r>
    </w:p>
    <w:p w14:paraId="78A7D93A" w14:textId="2F7B0EA3" w:rsidR="00DE5216" w:rsidRDefault="00DE5216" w:rsidP="00DE5216">
      <w:pPr>
        <w:numPr>
          <w:ilvl w:val="1"/>
          <w:numId w:val="13"/>
        </w:numPr>
        <w:rPr>
          <w:rFonts w:ascii="Aptos Narrow" w:hAnsi="Aptos Narrow"/>
          <w:sz w:val="20"/>
          <w:szCs w:val="20"/>
        </w:rPr>
      </w:pPr>
      <w:r>
        <w:rPr>
          <w:rFonts w:ascii="Aptos Narrow" w:hAnsi="Aptos Narrow"/>
          <w:sz w:val="20"/>
          <w:szCs w:val="20"/>
        </w:rPr>
        <w:t>Install vanity unit – floor mounted</w:t>
      </w:r>
    </w:p>
    <w:p w14:paraId="0FDEB8E1" w14:textId="7CBFE7A0" w:rsidR="00DE5216" w:rsidRDefault="00DE5216" w:rsidP="00DE5216">
      <w:pPr>
        <w:numPr>
          <w:ilvl w:val="1"/>
          <w:numId w:val="13"/>
        </w:numPr>
        <w:rPr>
          <w:rFonts w:ascii="Aptos Narrow" w:hAnsi="Aptos Narrow"/>
          <w:sz w:val="20"/>
          <w:szCs w:val="20"/>
        </w:rPr>
      </w:pPr>
      <w:r>
        <w:rPr>
          <w:rFonts w:ascii="Aptos Narrow" w:hAnsi="Aptos Narrow"/>
          <w:sz w:val="20"/>
          <w:szCs w:val="20"/>
        </w:rPr>
        <w:t xml:space="preserve">Install </w:t>
      </w:r>
      <w:r w:rsidR="003F0D9A">
        <w:rPr>
          <w:rFonts w:ascii="Aptos Narrow" w:hAnsi="Aptos Narrow"/>
          <w:sz w:val="20"/>
          <w:szCs w:val="20"/>
        </w:rPr>
        <w:t>toilet roll holder</w:t>
      </w:r>
    </w:p>
    <w:p w14:paraId="6D76FDB6" w14:textId="769252C0" w:rsidR="003F0D9A" w:rsidRDefault="003F0D9A" w:rsidP="00DE5216">
      <w:pPr>
        <w:numPr>
          <w:ilvl w:val="1"/>
          <w:numId w:val="13"/>
        </w:numPr>
        <w:rPr>
          <w:rFonts w:ascii="Aptos Narrow" w:hAnsi="Aptos Narrow"/>
          <w:sz w:val="20"/>
          <w:szCs w:val="20"/>
        </w:rPr>
      </w:pPr>
      <w:r>
        <w:rPr>
          <w:rFonts w:ascii="Aptos Narrow" w:hAnsi="Aptos Narrow"/>
          <w:sz w:val="20"/>
          <w:szCs w:val="20"/>
        </w:rPr>
        <w:t xml:space="preserve">Install </w:t>
      </w:r>
      <w:r w:rsidR="0021667E">
        <w:rPr>
          <w:rFonts w:ascii="Aptos Narrow" w:hAnsi="Aptos Narrow"/>
          <w:sz w:val="20"/>
          <w:szCs w:val="20"/>
        </w:rPr>
        <w:t>door stop</w:t>
      </w:r>
    </w:p>
    <w:p w14:paraId="52E38C8A" w14:textId="56D5DD30" w:rsidR="003F0D9A" w:rsidRDefault="003F0D9A" w:rsidP="003F0D9A">
      <w:pPr>
        <w:numPr>
          <w:ilvl w:val="1"/>
          <w:numId w:val="13"/>
        </w:numPr>
        <w:rPr>
          <w:rFonts w:ascii="Aptos Narrow" w:hAnsi="Aptos Narrow"/>
          <w:sz w:val="20"/>
          <w:szCs w:val="20"/>
        </w:rPr>
      </w:pPr>
      <w:r>
        <w:rPr>
          <w:rFonts w:ascii="Aptos Narrow" w:hAnsi="Aptos Narrow"/>
          <w:sz w:val="20"/>
          <w:szCs w:val="20"/>
        </w:rPr>
        <w:t>Install robe hooks</w:t>
      </w:r>
    </w:p>
    <w:p w14:paraId="20BBC4D3" w14:textId="3A6165E8" w:rsidR="0079328B" w:rsidRDefault="0079328B" w:rsidP="003F0D9A">
      <w:pPr>
        <w:numPr>
          <w:ilvl w:val="1"/>
          <w:numId w:val="13"/>
        </w:numPr>
        <w:rPr>
          <w:rFonts w:ascii="Aptos Narrow" w:hAnsi="Aptos Narrow"/>
          <w:sz w:val="20"/>
          <w:szCs w:val="20"/>
        </w:rPr>
      </w:pPr>
      <w:r>
        <w:rPr>
          <w:rFonts w:ascii="Aptos Narrow" w:hAnsi="Aptos Narrow"/>
          <w:sz w:val="20"/>
          <w:szCs w:val="20"/>
        </w:rPr>
        <w:t>Install towel ring</w:t>
      </w:r>
    </w:p>
    <w:p w14:paraId="6EADD809" w14:textId="667D901A" w:rsidR="00266BF4" w:rsidRPr="003F0D9A" w:rsidRDefault="00266BF4" w:rsidP="003F0D9A">
      <w:pPr>
        <w:numPr>
          <w:ilvl w:val="1"/>
          <w:numId w:val="13"/>
        </w:numPr>
        <w:rPr>
          <w:rFonts w:ascii="Aptos Narrow" w:hAnsi="Aptos Narrow"/>
          <w:sz w:val="20"/>
          <w:szCs w:val="20"/>
        </w:rPr>
      </w:pPr>
      <w:r>
        <w:rPr>
          <w:rFonts w:ascii="Aptos Narrow" w:hAnsi="Aptos Narrow"/>
          <w:sz w:val="20"/>
          <w:szCs w:val="20"/>
        </w:rPr>
        <w:t>(NOTE: into brick walls &amp; concrete floor)</w:t>
      </w:r>
    </w:p>
    <w:p w14:paraId="5DF6E091" w14:textId="77777777" w:rsidR="00F41EC5" w:rsidRPr="00F41EC5" w:rsidRDefault="00CF0250" w:rsidP="00F41EC5">
      <w:pPr>
        <w:rPr>
          <w:rFonts w:ascii="Aptos Narrow" w:hAnsi="Aptos Narrow"/>
          <w:b/>
          <w:bCs/>
        </w:rPr>
      </w:pPr>
      <w:r>
        <w:rPr>
          <w:noProof/>
        </w:rPr>
      </w:r>
      <w:r>
        <w:pict w14:anchorId="19FC8ED6">
          <v:rect id="Horizontal Line 4" o:spid="_x0000_s206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60687F4" w14:textId="77777777" w:rsidR="00F41EC5" w:rsidRPr="00F41EC5" w:rsidRDefault="00F41EC5" w:rsidP="00F41EC5">
      <w:pPr>
        <w:rPr>
          <w:rFonts w:ascii="Aptos Narrow" w:hAnsi="Aptos Narrow"/>
          <w:b/>
          <w:bCs/>
        </w:rPr>
      </w:pPr>
      <w:r w:rsidRPr="008D0E78">
        <w:rPr>
          <w:rFonts w:ascii="Aptos Narrow" w:hAnsi="Aptos Narrow"/>
          <w:b/>
          <w:bCs/>
        </w:rPr>
        <w:t>Cleaning</w:t>
      </w:r>
    </w:p>
    <w:p w14:paraId="639A6AC3" w14:textId="77777777" w:rsidR="0056469D" w:rsidRDefault="0056469D" w:rsidP="0056469D">
      <w:pPr>
        <w:rPr>
          <w:rFonts w:ascii="Aptos Narrow" w:hAnsi="Aptos Narrow"/>
          <w:b/>
          <w:bCs/>
          <w:sz w:val="20"/>
          <w:szCs w:val="20"/>
        </w:rPr>
      </w:pPr>
    </w:p>
    <w:p w14:paraId="75B07849" w14:textId="77777777" w:rsidR="00262FF7" w:rsidRDefault="00262FF7" w:rsidP="00262FF7">
      <w:pPr>
        <w:rPr>
          <w:rFonts w:ascii="Aptos Narrow" w:hAnsi="Aptos Narrow"/>
          <w:b/>
          <w:bCs/>
          <w:sz w:val="20"/>
          <w:szCs w:val="20"/>
        </w:rPr>
      </w:pPr>
      <w:r>
        <w:rPr>
          <w:rFonts w:ascii="Aptos Narrow" w:hAnsi="Aptos Narrow"/>
          <w:b/>
          <w:bCs/>
          <w:sz w:val="20"/>
          <w:szCs w:val="20"/>
        </w:rPr>
        <w:t>Overview:</w:t>
      </w:r>
    </w:p>
    <w:p w14:paraId="07467316" w14:textId="56BCCC20" w:rsidR="0056469D" w:rsidRPr="00262FF7" w:rsidRDefault="0056469D" w:rsidP="00262FF7">
      <w:pPr>
        <w:pStyle w:val="ListParagraph"/>
        <w:numPr>
          <w:ilvl w:val="0"/>
          <w:numId w:val="13"/>
        </w:numPr>
        <w:rPr>
          <w:rFonts w:ascii="Aptos Narrow" w:hAnsi="Aptos Narrow"/>
          <w:sz w:val="20"/>
          <w:szCs w:val="20"/>
        </w:rPr>
      </w:pPr>
      <w:r w:rsidRPr="00262FF7">
        <w:rPr>
          <w:rFonts w:ascii="Aptos Narrow" w:hAnsi="Aptos Narrow"/>
          <w:sz w:val="20"/>
          <w:szCs w:val="20"/>
        </w:rPr>
        <w:t>Covers cleaning associated with renovated areas and affected spaces. This include</w:t>
      </w:r>
      <w:r w:rsidR="00B85A10" w:rsidRPr="00262FF7">
        <w:rPr>
          <w:rFonts w:ascii="Aptos Narrow" w:hAnsi="Aptos Narrow"/>
          <w:sz w:val="20"/>
          <w:szCs w:val="20"/>
        </w:rPr>
        <w:t>s</w:t>
      </w:r>
      <w:r w:rsidRPr="00262FF7">
        <w:rPr>
          <w:rFonts w:ascii="Aptos Narrow" w:hAnsi="Aptos Narrow"/>
          <w:sz w:val="20"/>
          <w:szCs w:val="20"/>
        </w:rPr>
        <w:t xml:space="preserve"> additional cleaning due to works within an occupied or existing home.</w:t>
      </w:r>
      <w:r w:rsidR="00177C73" w:rsidRPr="00262FF7">
        <w:rPr>
          <w:rFonts w:ascii="Aptos Narrow" w:hAnsi="Aptos Narrow"/>
          <w:sz w:val="20"/>
          <w:szCs w:val="20"/>
        </w:rPr>
        <w:t xml:space="preserve"> </w:t>
      </w:r>
      <w:r w:rsidRPr="00262FF7">
        <w:rPr>
          <w:rFonts w:ascii="Aptos Narrow" w:hAnsi="Aptos Narrow"/>
          <w:sz w:val="20"/>
          <w:szCs w:val="20"/>
        </w:rPr>
        <w:t>Final clean prepares the space for use.</w:t>
      </w:r>
    </w:p>
    <w:p w14:paraId="31AC1B2C" w14:textId="6B625FFC" w:rsidR="00E504E4" w:rsidRPr="00D354DC" w:rsidRDefault="00E504E4" w:rsidP="00E504E4">
      <w:pPr>
        <w:rPr>
          <w:rFonts w:ascii="Aptos Narrow" w:hAnsi="Aptos Narrow"/>
          <w:sz w:val="20"/>
          <w:szCs w:val="20"/>
        </w:rPr>
      </w:pPr>
      <w:r>
        <w:rPr>
          <w:rFonts w:ascii="Aptos Narrow" w:hAnsi="Aptos Narrow"/>
          <w:b/>
          <w:bCs/>
          <w:sz w:val="20"/>
          <w:szCs w:val="20"/>
        </w:rPr>
        <w:t>Scope items:</w:t>
      </w:r>
    </w:p>
    <w:p w14:paraId="68169735" w14:textId="0B2BC53E" w:rsidR="00573DD3" w:rsidRDefault="00573DD3" w:rsidP="00F41EC5">
      <w:pPr>
        <w:numPr>
          <w:ilvl w:val="0"/>
          <w:numId w:val="15"/>
        </w:numPr>
        <w:rPr>
          <w:rFonts w:ascii="Aptos Narrow" w:hAnsi="Aptos Narrow"/>
          <w:sz w:val="20"/>
          <w:szCs w:val="20"/>
        </w:rPr>
      </w:pPr>
      <w:r>
        <w:rPr>
          <w:rFonts w:ascii="Aptos Narrow" w:hAnsi="Aptos Narrow"/>
          <w:sz w:val="20"/>
          <w:szCs w:val="20"/>
        </w:rPr>
        <w:t xml:space="preserve">Clean IXL Tastic </w:t>
      </w:r>
      <w:r w:rsidR="008D0E78">
        <w:rPr>
          <w:rFonts w:ascii="Aptos Narrow" w:hAnsi="Aptos Narrow"/>
          <w:sz w:val="20"/>
          <w:szCs w:val="20"/>
        </w:rPr>
        <w:t xml:space="preserve">cover </w:t>
      </w:r>
      <w:r>
        <w:rPr>
          <w:rFonts w:ascii="Aptos Narrow" w:hAnsi="Aptos Narrow"/>
          <w:sz w:val="20"/>
          <w:szCs w:val="20"/>
        </w:rPr>
        <w:t>in Water Closet</w:t>
      </w:r>
    </w:p>
    <w:p w14:paraId="329B2D7E" w14:textId="635FAA56" w:rsidR="00F41EC5" w:rsidRPr="00117C69" w:rsidRDefault="00F41EC5" w:rsidP="00F41EC5">
      <w:pPr>
        <w:numPr>
          <w:ilvl w:val="0"/>
          <w:numId w:val="15"/>
        </w:numPr>
        <w:rPr>
          <w:rFonts w:ascii="Aptos Narrow" w:hAnsi="Aptos Narrow"/>
          <w:sz w:val="20"/>
          <w:szCs w:val="20"/>
        </w:rPr>
      </w:pPr>
      <w:r w:rsidRPr="00117C69">
        <w:rPr>
          <w:rFonts w:ascii="Aptos Narrow" w:hAnsi="Aptos Narrow"/>
          <w:sz w:val="20"/>
          <w:szCs w:val="20"/>
        </w:rPr>
        <w:t>Internal clean</w:t>
      </w:r>
      <w:r w:rsidR="001C6BD1" w:rsidRPr="00117C69">
        <w:rPr>
          <w:rFonts w:ascii="Aptos Narrow" w:hAnsi="Aptos Narrow"/>
          <w:sz w:val="20"/>
          <w:szCs w:val="20"/>
        </w:rPr>
        <w:t xml:space="preserve"> and sanitisation of all internal surfaces </w:t>
      </w:r>
      <w:r w:rsidR="001B6EE9" w:rsidRPr="00117C69">
        <w:rPr>
          <w:rFonts w:ascii="Aptos Narrow" w:hAnsi="Aptos Narrow"/>
          <w:sz w:val="20"/>
          <w:szCs w:val="20"/>
        </w:rPr>
        <w:t xml:space="preserve">in the bathroom and WC </w:t>
      </w:r>
      <w:r w:rsidR="001C6BD1" w:rsidRPr="00117C69">
        <w:rPr>
          <w:rFonts w:ascii="Aptos Narrow" w:hAnsi="Aptos Narrow"/>
          <w:sz w:val="20"/>
          <w:szCs w:val="20"/>
        </w:rPr>
        <w:t xml:space="preserve">to a “ready </w:t>
      </w:r>
      <w:r w:rsidR="00496C6D" w:rsidRPr="00117C69">
        <w:rPr>
          <w:rFonts w:ascii="Aptos Narrow" w:hAnsi="Aptos Narrow"/>
          <w:sz w:val="20"/>
          <w:szCs w:val="20"/>
        </w:rPr>
        <w:t>use</w:t>
      </w:r>
      <w:r w:rsidR="001C6BD1" w:rsidRPr="00117C69">
        <w:rPr>
          <w:rFonts w:ascii="Aptos Narrow" w:hAnsi="Aptos Narrow"/>
          <w:sz w:val="20"/>
          <w:szCs w:val="20"/>
        </w:rPr>
        <w:t xml:space="preserve">” standard prior to </w:t>
      </w:r>
      <w:r w:rsidR="00E77E4F" w:rsidRPr="00117C69">
        <w:rPr>
          <w:rFonts w:ascii="Aptos Narrow" w:hAnsi="Aptos Narrow"/>
          <w:sz w:val="20"/>
          <w:szCs w:val="20"/>
        </w:rPr>
        <w:t>completion</w:t>
      </w:r>
    </w:p>
    <w:p w14:paraId="1A076342" w14:textId="523542C0" w:rsidR="00E77E4F" w:rsidRPr="00117C69" w:rsidRDefault="001B6EE9" w:rsidP="00F41EC5">
      <w:pPr>
        <w:numPr>
          <w:ilvl w:val="0"/>
          <w:numId w:val="15"/>
        </w:numPr>
        <w:rPr>
          <w:rFonts w:ascii="Aptos Narrow" w:hAnsi="Aptos Narrow"/>
          <w:sz w:val="20"/>
          <w:szCs w:val="20"/>
        </w:rPr>
      </w:pPr>
      <w:r w:rsidRPr="00117C69">
        <w:rPr>
          <w:rFonts w:ascii="Aptos Narrow" w:hAnsi="Aptos Narrow"/>
          <w:sz w:val="20"/>
          <w:szCs w:val="20"/>
        </w:rPr>
        <w:t xml:space="preserve">Also includes </w:t>
      </w:r>
      <w:r w:rsidR="004B2175" w:rsidRPr="00117C69">
        <w:rPr>
          <w:rFonts w:ascii="Aptos Narrow" w:hAnsi="Aptos Narrow"/>
          <w:sz w:val="20"/>
          <w:szCs w:val="20"/>
        </w:rPr>
        <w:t>cleaning of any area of the existing house that are affected by the works – eg: outside areas, kitchen, hallway and galley</w:t>
      </w:r>
    </w:p>
    <w:p w14:paraId="1CDA8369" w14:textId="77777777" w:rsidR="00F41EC5" w:rsidRPr="00F41EC5" w:rsidRDefault="00CF0250" w:rsidP="00F41EC5">
      <w:pPr>
        <w:rPr>
          <w:rFonts w:ascii="Aptos Narrow" w:hAnsi="Aptos Narrow"/>
          <w:b/>
          <w:bCs/>
        </w:rPr>
      </w:pPr>
      <w:r>
        <w:rPr>
          <w:noProof/>
        </w:rPr>
      </w:r>
      <w:r>
        <w:pict w14:anchorId="60F78E36">
          <v:rect id="Horizontal Line 5" o:spid="_x0000_s206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B504842" w14:textId="53291054" w:rsidR="000E1E34" w:rsidRPr="00F41EC5" w:rsidRDefault="000E1E34" w:rsidP="000E1E34">
      <w:pPr>
        <w:rPr>
          <w:rFonts w:ascii="Aptos Narrow" w:hAnsi="Aptos Narrow"/>
          <w:b/>
          <w:bCs/>
        </w:rPr>
      </w:pPr>
      <w:r w:rsidRPr="008D0E78">
        <w:rPr>
          <w:rFonts w:ascii="Aptos Narrow" w:hAnsi="Aptos Narrow"/>
          <w:b/>
          <w:bCs/>
        </w:rPr>
        <w:t>Demolition – labour &amp; waste disposal</w:t>
      </w:r>
    </w:p>
    <w:p w14:paraId="41F0E777" w14:textId="77777777" w:rsidR="00C649CE" w:rsidRDefault="00C649CE" w:rsidP="00C649CE">
      <w:pPr>
        <w:rPr>
          <w:rFonts w:ascii="Aptos Narrow" w:hAnsi="Aptos Narrow"/>
          <w:b/>
          <w:bCs/>
          <w:sz w:val="20"/>
          <w:szCs w:val="20"/>
        </w:rPr>
      </w:pPr>
    </w:p>
    <w:p w14:paraId="6D5D2CF1" w14:textId="77777777" w:rsidR="00262FF7" w:rsidRDefault="00262FF7" w:rsidP="00262FF7">
      <w:pPr>
        <w:rPr>
          <w:rFonts w:ascii="Aptos Narrow" w:hAnsi="Aptos Narrow"/>
          <w:b/>
          <w:bCs/>
          <w:sz w:val="20"/>
          <w:szCs w:val="20"/>
        </w:rPr>
      </w:pPr>
      <w:r>
        <w:rPr>
          <w:rFonts w:ascii="Aptos Narrow" w:hAnsi="Aptos Narrow"/>
          <w:b/>
          <w:bCs/>
          <w:sz w:val="20"/>
          <w:szCs w:val="20"/>
        </w:rPr>
        <w:t>Overview:</w:t>
      </w:r>
    </w:p>
    <w:p w14:paraId="7F12DCDC" w14:textId="16349854" w:rsidR="00C649CE" w:rsidRPr="00262FF7" w:rsidRDefault="00C649CE" w:rsidP="00262FF7">
      <w:pPr>
        <w:pStyle w:val="ListParagraph"/>
        <w:numPr>
          <w:ilvl w:val="0"/>
          <w:numId w:val="15"/>
        </w:numPr>
        <w:rPr>
          <w:rFonts w:ascii="Aptos Narrow" w:hAnsi="Aptos Narrow"/>
          <w:sz w:val="20"/>
          <w:szCs w:val="20"/>
        </w:rPr>
      </w:pPr>
      <w:r w:rsidRPr="00262FF7">
        <w:rPr>
          <w:rFonts w:ascii="Aptos Narrow" w:hAnsi="Aptos Narrow"/>
          <w:sz w:val="20"/>
          <w:szCs w:val="20"/>
        </w:rPr>
        <w:t>Covers demolition required to facilitate alterations</w:t>
      </w:r>
      <w:r w:rsidR="00720238" w:rsidRPr="00262FF7">
        <w:rPr>
          <w:rFonts w:ascii="Aptos Narrow" w:hAnsi="Aptos Narrow"/>
          <w:sz w:val="20"/>
          <w:szCs w:val="20"/>
        </w:rPr>
        <w:t xml:space="preserve"> to bathroom</w:t>
      </w:r>
      <w:r w:rsidR="0009765B" w:rsidRPr="00262FF7">
        <w:rPr>
          <w:rFonts w:ascii="Aptos Narrow" w:hAnsi="Aptos Narrow"/>
          <w:sz w:val="20"/>
          <w:szCs w:val="20"/>
        </w:rPr>
        <w:t xml:space="preserve"> and WC</w:t>
      </w:r>
      <w:r w:rsidR="00720238" w:rsidRPr="00262FF7">
        <w:rPr>
          <w:rFonts w:ascii="Aptos Narrow" w:hAnsi="Aptos Narrow"/>
          <w:sz w:val="20"/>
          <w:szCs w:val="20"/>
        </w:rPr>
        <w:t xml:space="preserve">.  </w:t>
      </w:r>
      <w:r w:rsidRPr="00262FF7">
        <w:rPr>
          <w:rFonts w:ascii="Aptos Narrow" w:hAnsi="Aptos Narrow"/>
          <w:sz w:val="20"/>
          <w:szCs w:val="20"/>
        </w:rPr>
        <w:t>Allowances consider access constraints and waste handling. Care is taken to minimise disruption.</w:t>
      </w:r>
    </w:p>
    <w:p w14:paraId="236DB5C5" w14:textId="6DFD6B9F" w:rsidR="00655FF2" w:rsidRDefault="00655FF2" w:rsidP="00655FF2">
      <w:pPr>
        <w:rPr>
          <w:rFonts w:ascii="Aptos Narrow" w:hAnsi="Aptos Narrow"/>
          <w:b/>
          <w:bCs/>
          <w:sz w:val="20"/>
          <w:szCs w:val="20"/>
        </w:rPr>
      </w:pPr>
      <w:r w:rsidRPr="00BC053D">
        <w:rPr>
          <w:rFonts w:ascii="Aptos Narrow" w:hAnsi="Aptos Narrow"/>
          <w:b/>
          <w:bCs/>
          <w:sz w:val="20"/>
          <w:szCs w:val="20"/>
        </w:rPr>
        <w:t>Assumption</w:t>
      </w:r>
      <w:r>
        <w:rPr>
          <w:rFonts w:ascii="Aptos Narrow" w:hAnsi="Aptos Narrow"/>
          <w:b/>
          <w:bCs/>
          <w:sz w:val="20"/>
          <w:szCs w:val="20"/>
        </w:rPr>
        <w:t>s</w:t>
      </w:r>
      <w:r w:rsidRPr="004E253B">
        <w:rPr>
          <w:rFonts w:ascii="Aptos Narrow" w:hAnsi="Aptos Narrow"/>
          <w:sz w:val="20"/>
          <w:szCs w:val="20"/>
        </w:rPr>
        <w:t>:</w:t>
      </w:r>
      <w:r>
        <w:rPr>
          <w:rFonts w:ascii="Aptos Narrow" w:hAnsi="Aptos Narrow"/>
          <w:b/>
          <w:bCs/>
          <w:sz w:val="20"/>
          <w:szCs w:val="20"/>
        </w:rPr>
        <w:t xml:space="preserve"> </w:t>
      </w:r>
    </w:p>
    <w:p w14:paraId="36D12B95" w14:textId="513F8B5E" w:rsidR="00EA06F1" w:rsidRDefault="00EA06F1" w:rsidP="00EA06F1">
      <w:pPr>
        <w:pStyle w:val="ListParagraph"/>
        <w:numPr>
          <w:ilvl w:val="0"/>
          <w:numId w:val="16"/>
        </w:numPr>
        <w:rPr>
          <w:rFonts w:ascii="Aptos Narrow" w:hAnsi="Aptos Narrow"/>
          <w:sz w:val="20"/>
          <w:szCs w:val="20"/>
        </w:rPr>
      </w:pPr>
      <w:r>
        <w:rPr>
          <w:rFonts w:ascii="Aptos Narrow" w:hAnsi="Aptos Narrow"/>
          <w:sz w:val="20"/>
          <w:szCs w:val="20"/>
        </w:rPr>
        <w:t>That the existing glass bricks will remain in place</w:t>
      </w:r>
    </w:p>
    <w:p w14:paraId="4C6AD301" w14:textId="3A6EB62A" w:rsidR="00D94366" w:rsidRDefault="009846DF" w:rsidP="00EA06F1">
      <w:pPr>
        <w:pStyle w:val="ListParagraph"/>
        <w:numPr>
          <w:ilvl w:val="0"/>
          <w:numId w:val="16"/>
        </w:numPr>
        <w:rPr>
          <w:rFonts w:ascii="Aptos Narrow" w:hAnsi="Aptos Narrow"/>
          <w:sz w:val="20"/>
          <w:szCs w:val="20"/>
        </w:rPr>
      </w:pPr>
      <w:r>
        <w:rPr>
          <w:rFonts w:ascii="Aptos Narrow" w:hAnsi="Aptos Narrow"/>
          <w:sz w:val="20"/>
          <w:szCs w:val="20"/>
        </w:rPr>
        <w:t>Existing mirror</w:t>
      </w:r>
      <w:r w:rsidR="006758C1">
        <w:rPr>
          <w:rFonts w:ascii="Aptos Narrow" w:hAnsi="Aptos Narrow"/>
          <w:sz w:val="20"/>
          <w:szCs w:val="20"/>
        </w:rPr>
        <w:t xml:space="preserve"> to remain in place</w:t>
      </w:r>
    </w:p>
    <w:p w14:paraId="5C2F7AA2" w14:textId="6B7DEFBA" w:rsidR="00EA06F1" w:rsidRDefault="0009765B" w:rsidP="00EA06F1">
      <w:pPr>
        <w:pStyle w:val="ListParagraph"/>
        <w:numPr>
          <w:ilvl w:val="0"/>
          <w:numId w:val="16"/>
        </w:numPr>
        <w:rPr>
          <w:rFonts w:ascii="Aptos Narrow" w:hAnsi="Aptos Narrow"/>
          <w:sz w:val="20"/>
          <w:szCs w:val="20"/>
        </w:rPr>
      </w:pPr>
      <w:r>
        <w:rPr>
          <w:rFonts w:ascii="Aptos Narrow" w:hAnsi="Aptos Narrow"/>
          <w:sz w:val="20"/>
          <w:szCs w:val="20"/>
        </w:rPr>
        <w:t>That existing internal doors &amp; furniture are all staying in place</w:t>
      </w:r>
    </w:p>
    <w:p w14:paraId="37F5E455" w14:textId="28ED7267" w:rsidR="0009765B" w:rsidRDefault="0009765B" w:rsidP="00EA06F1">
      <w:pPr>
        <w:pStyle w:val="ListParagraph"/>
        <w:numPr>
          <w:ilvl w:val="0"/>
          <w:numId w:val="16"/>
        </w:numPr>
        <w:rPr>
          <w:rFonts w:ascii="Aptos Narrow" w:hAnsi="Aptos Narrow"/>
          <w:sz w:val="20"/>
          <w:szCs w:val="20"/>
        </w:rPr>
      </w:pPr>
      <w:r>
        <w:rPr>
          <w:rFonts w:ascii="Aptos Narrow" w:hAnsi="Aptos Narrow"/>
          <w:sz w:val="20"/>
          <w:szCs w:val="20"/>
        </w:rPr>
        <w:t>That existing plaster walls and ceiling will remain in place wherever possible</w:t>
      </w:r>
    </w:p>
    <w:p w14:paraId="5EB664E2" w14:textId="0A8DBF11" w:rsidR="004C1BBF" w:rsidRDefault="004C1BBF" w:rsidP="00EA06F1">
      <w:pPr>
        <w:pStyle w:val="ListParagraph"/>
        <w:numPr>
          <w:ilvl w:val="0"/>
          <w:numId w:val="16"/>
        </w:numPr>
        <w:rPr>
          <w:rFonts w:ascii="Aptos Narrow" w:hAnsi="Aptos Narrow"/>
          <w:sz w:val="20"/>
          <w:szCs w:val="20"/>
        </w:rPr>
      </w:pPr>
      <w:r>
        <w:rPr>
          <w:rFonts w:ascii="Aptos Narrow" w:hAnsi="Aptos Narrow"/>
          <w:sz w:val="20"/>
          <w:szCs w:val="20"/>
        </w:rPr>
        <w:t>That there will be the minimum of disruption or demolition work as possible</w:t>
      </w:r>
    </w:p>
    <w:p w14:paraId="73CDD014" w14:textId="6DB0AE7D" w:rsidR="00F4390A" w:rsidRPr="00EA06F1" w:rsidRDefault="00F4390A" w:rsidP="00EA06F1">
      <w:pPr>
        <w:pStyle w:val="ListParagraph"/>
        <w:numPr>
          <w:ilvl w:val="0"/>
          <w:numId w:val="16"/>
        </w:numPr>
        <w:rPr>
          <w:rFonts w:ascii="Aptos Narrow" w:hAnsi="Aptos Narrow"/>
          <w:sz w:val="20"/>
          <w:szCs w:val="20"/>
        </w:rPr>
      </w:pPr>
      <w:r>
        <w:rPr>
          <w:rFonts w:ascii="Aptos Narrow" w:hAnsi="Aptos Narrow"/>
          <w:sz w:val="20"/>
          <w:szCs w:val="20"/>
        </w:rPr>
        <w:t>T</w:t>
      </w:r>
      <w:r w:rsidR="006758C1">
        <w:rPr>
          <w:rFonts w:ascii="Aptos Narrow" w:hAnsi="Aptos Narrow"/>
          <w:sz w:val="20"/>
          <w:szCs w:val="20"/>
        </w:rPr>
        <w:t xml:space="preserve">he </w:t>
      </w:r>
      <w:r>
        <w:rPr>
          <w:rFonts w:ascii="Aptos Narrow" w:hAnsi="Aptos Narrow"/>
          <w:sz w:val="20"/>
          <w:szCs w:val="20"/>
        </w:rPr>
        <w:t>locations of TR holders, switches, GPO’s, taps, pipes etc will all remain as closely as possible to their existing locations</w:t>
      </w:r>
    </w:p>
    <w:p w14:paraId="1D597339" w14:textId="77777777" w:rsidR="00E504E4" w:rsidRPr="00D354DC" w:rsidRDefault="00E504E4" w:rsidP="00E504E4">
      <w:pPr>
        <w:rPr>
          <w:rFonts w:ascii="Aptos Narrow" w:hAnsi="Aptos Narrow"/>
          <w:sz w:val="20"/>
          <w:szCs w:val="20"/>
        </w:rPr>
      </w:pPr>
      <w:r>
        <w:rPr>
          <w:rFonts w:ascii="Aptos Narrow" w:hAnsi="Aptos Narrow"/>
          <w:b/>
          <w:bCs/>
          <w:sz w:val="20"/>
          <w:szCs w:val="20"/>
        </w:rPr>
        <w:t>Scope items:</w:t>
      </w:r>
    </w:p>
    <w:p w14:paraId="0462A165" w14:textId="0D3F5CA6" w:rsidR="00CE2BFB" w:rsidRDefault="00CE2BFB" w:rsidP="000E1E34">
      <w:pPr>
        <w:numPr>
          <w:ilvl w:val="0"/>
          <w:numId w:val="9"/>
        </w:numPr>
        <w:rPr>
          <w:rFonts w:ascii="Aptos Narrow" w:hAnsi="Aptos Narrow"/>
          <w:sz w:val="20"/>
          <w:szCs w:val="20"/>
        </w:rPr>
      </w:pPr>
      <w:r>
        <w:rPr>
          <w:rFonts w:ascii="Aptos Narrow" w:hAnsi="Aptos Narrow"/>
          <w:sz w:val="20"/>
          <w:szCs w:val="20"/>
        </w:rPr>
        <w:lastRenderedPageBreak/>
        <w:t>Site protection – access through rear entry</w:t>
      </w:r>
    </w:p>
    <w:p w14:paraId="570AB343" w14:textId="3E685D91" w:rsidR="00947498" w:rsidRDefault="00947498" w:rsidP="000E1E34">
      <w:pPr>
        <w:numPr>
          <w:ilvl w:val="0"/>
          <w:numId w:val="9"/>
        </w:numPr>
        <w:rPr>
          <w:rFonts w:ascii="Aptos Narrow" w:hAnsi="Aptos Narrow"/>
          <w:sz w:val="20"/>
          <w:szCs w:val="20"/>
        </w:rPr>
      </w:pPr>
      <w:r>
        <w:rPr>
          <w:rFonts w:ascii="Aptos Narrow" w:hAnsi="Aptos Narrow"/>
          <w:sz w:val="20"/>
          <w:szCs w:val="20"/>
        </w:rPr>
        <w:t xml:space="preserve">Site protection – protect carpet adjacent to the </w:t>
      </w:r>
      <w:r w:rsidR="00A05584">
        <w:rPr>
          <w:rFonts w:ascii="Aptos Narrow" w:hAnsi="Aptos Narrow"/>
          <w:sz w:val="20"/>
          <w:szCs w:val="20"/>
        </w:rPr>
        <w:t>bathroom door</w:t>
      </w:r>
    </w:p>
    <w:p w14:paraId="014DF2C1" w14:textId="4FC4A738" w:rsidR="001C11CD" w:rsidRDefault="001C11CD" w:rsidP="000E1E34">
      <w:pPr>
        <w:numPr>
          <w:ilvl w:val="0"/>
          <w:numId w:val="9"/>
        </w:numPr>
        <w:rPr>
          <w:rFonts w:ascii="Aptos Narrow" w:hAnsi="Aptos Narrow"/>
          <w:sz w:val="20"/>
          <w:szCs w:val="20"/>
        </w:rPr>
      </w:pPr>
      <w:r>
        <w:rPr>
          <w:rFonts w:ascii="Aptos Narrow" w:hAnsi="Aptos Narrow"/>
          <w:sz w:val="20"/>
          <w:szCs w:val="20"/>
        </w:rPr>
        <w:t xml:space="preserve">Site protection – protect kitchen </w:t>
      </w:r>
      <w:r w:rsidR="005D2D12">
        <w:rPr>
          <w:rFonts w:ascii="Aptos Narrow" w:hAnsi="Aptos Narrow"/>
          <w:sz w:val="20"/>
          <w:szCs w:val="20"/>
        </w:rPr>
        <w:t xml:space="preserve">and galley areas while </w:t>
      </w:r>
      <w:r w:rsidR="00DF5725">
        <w:rPr>
          <w:rFonts w:ascii="Aptos Narrow" w:hAnsi="Aptos Narrow"/>
          <w:sz w:val="20"/>
          <w:szCs w:val="20"/>
        </w:rPr>
        <w:t>wall preparation and painting are in progress</w:t>
      </w:r>
    </w:p>
    <w:p w14:paraId="0BA6227C" w14:textId="37E6848F" w:rsidR="000E1E34" w:rsidRPr="002457EA" w:rsidRDefault="003F43AD" w:rsidP="000E1E34">
      <w:pPr>
        <w:numPr>
          <w:ilvl w:val="0"/>
          <w:numId w:val="9"/>
        </w:numPr>
        <w:rPr>
          <w:rFonts w:ascii="Aptos Narrow" w:hAnsi="Aptos Narrow"/>
          <w:sz w:val="20"/>
          <w:szCs w:val="20"/>
        </w:rPr>
      </w:pPr>
      <w:r w:rsidRPr="002457EA">
        <w:rPr>
          <w:rFonts w:ascii="Aptos Narrow" w:hAnsi="Aptos Narrow"/>
          <w:sz w:val="20"/>
          <w:szCs w:val="20"/>
        </w:rPr>
        <w:t>Labour for demolition and disposal of</w:t>
      </w:r>
      <w:r w:rsidR="00791C90" w:rsidRPr="002457EA">
        <w:rPr>
          <w:rFonts w:ascii="Aptos Narrow" w:hAnsi="Aptos Narrow"/>
          <w:sz w:val="20"/>
          <w:szCs w:val="20"/>
        </w:rPr>
        <w:t xml:space="preserve"> </w:t>
      </w:r>
      <w:r w:rsidR="006F614F" w:rsidRPr="002457EA">
        <w:rPr>
          <w:rFonts w:ascii="Aptos Narrow" w:hAnsi="Aptos Narrow"/>
          <w:sz w:val="20"/>
          <w:szCs w:val="20"/>
        </w:rPr>
        <w:t xml:space="preserve">existing </w:t>
      </w:r>
      <w:r w:rsidR="00791C90" w:rsidRPr="002457EA">
        <w:rPr>
          <w:rFonts w:ascii="Aptos Narrow" w:hAnsi="Aptos Narrow"/>
          <w:sz w:val="20"/>
          <w:szCs w:val="20"/>
        </w:rPr>
        <w:t>shower screens and base</w:t>
      </w:r>
    </w:p>
    <w:p w14:paraId="72A1505A" w14:textId="3CD74B81" w:rsidR="00537718" w:rsidRPr="002457EA" w:rsidRDefault="00537718" w:rsidP="000E1E34">
      <w:pPr>
        <w:numPr>
          <w:ilvl w:val="0"/>
          <w:numId w:val="9"/>
        </w:numPr>
        <w:rPr>
          <w:rFonts w:ascii="Aptos Narrow" w:hAnsi="Aptos Narrow"/>
          <w:sz w:val="20"/>
          <w:szCs w:val="20"/>
        </w:rPr>
      </w:pPr>
      <w:r w:rsidRPr="002457EA">
        <w:rPr>
          <w:rFonts w:ascii="Aptos Narrow" w:hAnsi="Aptos Narrow"/>
          <w:sz w:val="20"/>
          <w:szCs w:val="20"/>
        </w:rPr>
        <w:t>Labour for demolition and disposal of</w:t>
      </w:r>
      <w:r w:rsidR="006F614F" w:rsidRPr="002457EA">
        <w:rPr>
          <w:rFonts w:ascii="Aptos Narrow" w:hAnsi="Aptos Narrow"/>
          <w:sz w:val="20"/>
          <w:szCs w:val="20"/>
        </w:rPr>
        <w:t xml:space="preserve"> existing</w:t>
      </w:r>
      <w:r w:rsidRPr="002457EA">
        <w:rPr>
          <w:rFonts w:ascii="Aptos Narrow" w:hAnsi="Aptos Narrow"/>
          <w:sz w:val="20"/>
          <w:szCs w:val="20"/>
        </w:rPr>
        <w:t xml:space="preserve"> wall and floor tiles throughout bathroom &amp; WC</w:t>
      </w:r>
    </w:p>
    <w:p w14:paraId="767D32A4" w14:textId="2AF27B38" w:rsidR="00791C90" w:rsidRPr="002457EA" w:rsidRDefault="00CE2BFB" w:rsidP="000E1E34">
      <w:pPr>
        <w:numPr>
          <w:ilvl w:val="0"/>
          <w:numId w:val="9"/>
        </w:numPr>
        <w:rPr>
          <w:rFonts w:ascii="Aptos Narrow" w:hAnsi="Aptos Narrow"/>
          <w:sz w:val="20"/>
          <w:szCs w:val="20"/>
        </w:rPr>
      </w:pPr>
      <w:r w:rsidRPr="002457EA">
        <w:rPr>
          <w:rFonts w:ascii="Aptos Narrow" w:hAnsi="Aptos Narrow"/>
          <w:sz w:val="20"/>
          <w:szCs w:val="20"/>
        </w:rPr>
        <w:t xml:space="preserve">Labour for demolition and disposal of </w:t>
      </w:r>
      <w:r w:rsidR="002457EA" w:rsidRPr="002457EA">
        <w:rPr>
          <w:rFonts w:ascii="Aptos Narrow" w:hAnsi="Aptos Narrow"/>
          <w:sz w:val="20"/>
          <w:szCs w:val="20"/>
        </w:rPr>
        <w:t>bathtub</w:t>
      </w:r>
      <w:r w:rsidRPr="002457EA">
        <w:rPr>
          <w:rFonts w:ascii="Aptos Narrow" w:hAnsi="Aptos Narrow"/>
          <w:sz w:val="20"/>
          <w:szCs w:val="20"/>
        </w:rPr>
        <w:t xml:space="preserve"> and brick </w:t>
      </w:r>
      <w:r w:rsidR="0078697E" w:rsidRPr="002457EA">
        <w:rPr>
          <w:rFonts w:ascii="Aptos Narrow" w:hAnsi="Aptos Narrow"/>
          <w:sz w:val="20"/>
          <w:szCs w:val="20"/>
        </w:rPr>
        <w:t>bath hob</w:t>
      </w:r>
      <w:r w:rsidR="006535A9" w:rsidRPr="002457EA">
        <w:rPr>
          <w:rFonts w:ascii="Aptos Narrow" w:hAnsi="Aptos Narrow"/>
          <w:sz w:val="20"/>
          <w:szCs w:val="20"/>
        </w:rPr>
        <w:t xml:space="preserve"> (note: bath tub is cast iron)</w:t>
      </w:r>
    </w:p>
    <w:p w14:paraId="3A139EEB" w14:textId="7A9A28B5" w:rsidR="00BD4508" w:rsidRPr="002457EA" w:rsidRDefault="00CE2BFB" w:rsidP="00F62B46">
      <w:pPr>
        <w:numPr>
          <w:ilvl w:val="0"/>
          <w:numId w:val="9"/>
        </w:numPr>
        <w:rPr>
          <w:rFonts w:ascii="Aptos Narrow" w:hAnsi="Aptos Narrow"/>
          <w:sz w:val="20"/>
          <w:szCs w:val="20"/>
        </w:rPr>
      </w:pPr>
      <w:r w:rsidRPr="002457EA">
        <w:rPr>
          <w:rFonts w:ascii="Aptos Narrow" w:hAnsi="Aptos Narrow"/>
          <w:sz w:val="20"/>
          <w:szCs w:val="20"/>
        </w:rPr>
        <w:t>Labour for demolition and disposal of existing vanity unit</w:t>
      </w:r>
      <w:r w:rsidR="00430113" w:rsidRPr="002457EA">
        <w:rPr>
          <w:rFonts w:ascii="Aptos Narrow" w:hAnsi="Aptos Narrow"/>
          <w:sz w:val="20"/>
          <w:szCs w:val="20"/>
        </w:rPr>
        <w:t xml:space="preserve"> and fittings</w:t>
      </w:r>
    </w:p>
    <w:p w14:paraId="53E7740C" w14:textId="301ED08F" w:rsidR="00CE2BFB" w:rsidRPr="002457EA" w:rsidRDefault="00CE2BFB" w:rsidP="000E1E34">
      <w:pPr>
        <w:numPr>
          <w:ilvl w:val="0"/>
          <w:numId w:val="9"/>
        </w:numPr>
        <w:rPr>
          <w:rFonts w:ascii="Aptos Narrow" w:hAnsi="Aptos Narrow"/>
          <w:sz w:val="20"/>
          <w:szCs w:val="20"/>
        </w:rPr>
      </w:pPr>
      <w:r w:rsidRPr="002457EA">
        <w:rPr>
          <w:rFonts w:ascii="Aptos Narrow" w:hAnsi="Aptos Narrow"/>
          <w:sz w:val="20"/>
          <w:szCs w:val="20"/>
        </w:rPr>
        <w:t>Labour for demolition and disposal of</w:t>
      </w:r>
      <w:r w:rsidR="00B66712" w:rsidRPr="002457EA">
        <w:rPr>
          <w:rFonts w:ascii="Aptos Narrow" w:hAnsi="Aptos Narrow"/>
          <w:sz w:val="20"/>
          <w:szCs w:val="20"/>
        </w:rPr>
        <w:t xml:space="preserve"> existing toilet suite and toilet roll holder</w:t>
      </w:r>
    </w:p>
    <w:p w14:paraId="555C363A" w14:textId="71C97098" w:rsidR="00224C34" w:rsidRPr="002457EA" w:rsidRDefault="00AF1585" w:rsidP="0030013E">
      <w:pPr>
        <w:numPr>
          <w:ilvl w:val="0"/>
          <w:numId w:val="9"/>
        </w:numPr>
        <w:rPr>
          <w:rFonts w:ascii="Aptos Narrow" w:hAnsi="Aptos Narrow"/>
          <w:sz w:val="20"/>
          <w:szCs w:val="20"/>
        </w:rPr>
      </w:pPr>
      <w:r w:rsidRPr="002457EA">
        <w:rPr>
          <w:rFonts w:ascii="Aptos Narrow" w:hAnsi="Aptos Narrow"/>
          <w:sz w:val="20"/>
          <w:szCs w:val="20"/>
        </w:rPr>
        <w:t>Bin hire and</w:t>
      </w:r>
      <w:r w:rsidR="00010035" w:rsidRPr="002457EA">
        <w:rPr>
          <w:rFonts w:ascii="Aptos Narrow" w:hAnsi="Aptos Narrow"/>
          <w:sz w:val="20"/>
          <w:szCs w:val="20"/>
        </w:rPr>
        <w:t>/or</w:t>
      </w:r>
      <w:r w:rsidRPr="002457EA">
        <w:rPr>
          <w:rFonts w:ascii="Aptos Narrow" w:hAnsi="Aptos Narrow"/>
          <w:sz w:val="20"/>
          <w:szCs w:val="20"/>
        </w:rPr>
        <w:t xml:space="preserve"> disposal fees</w:t>
      </w:r>
      <w:r w:rsidR="00100E93" w:rsidRPr="002457EA">
        <w:rPr>
          <w:rFonts w:ascii="Aptos Narrow" w:hAnsi="Aptos Narrow"/>
          <w:sz w:val="20"/>
          <w:szCs w:val="20"/>
        </w:rPr>
        <w:t xml:space="preserve"> for all removed items during </w:t>
      </w:r>
      <w:r w:rsidR="00AB4F26" w:rsidRPr="002457EA">
        <w:rPr>
          <w:rFonts w:ascii="Aptos Narrow" w:hAnsi="Aptos Narrow"/>
          <w:sz w:val="20"/>
          <w:szCs w:val="20"/>
        </w:rPr>
        <w:t>demolition</w:t>
      </w:r>
    </w:p>
    <w:p w14:paraId="0A0DA9F0" w14:textId="77777777" w:rsidR="000E1E34" w:rsidRPr="00F41EC5" w:rsidRDefault="00CF0250" w:rsidP="000E1E34">
      <w:pPr>
        <w:rPr>
          <w:rFonts w:ascii="Aptos Narrow" w:hAnsi="Aptos Narrow"/>
          <w:b/>
          <w:bCs/>
        </w:rPr>
      </w:pPr>
      <w:r>
        <w:rPr>
          <w:noProof/>
        </w:rPr>
      </w:r>
      <w:r>
        <w:pict w14:anchorId="439D8D9A">
          <v:rect id="Horizontal Line 6" o:spid="_x0000_s206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93D1283" w14:textId="77777777" w:rsidR="00F41EC5" w:rsidRPr="00F41EC5" w:rsidRDefault="00F41EC5" w:rsidP="00F41EC5">
      <w:pPr>
        <w:rPr>
          <w:rFonts w:ascii="Aptos Narrow" w:hAnsi="Aptos Narrow"/>
          <w:b/>
          <w:bCs/>
        </w:rPr>
      </w:pPr>
      <w:r w:rsidRPr="008D0E78">
        <w:rPr>
          <w:rFonts w:ascii="Aptos Narrow" w:hAnsi="Aptos Narrow"/>
          <w:b/>
          <w:bCs/>
        </w:rPr>
        <w:t>Electrical</w:t>
      </w:r>
    </w:p>
    <w:p w14:paraId="46FBF984" w14:textId="77777777" w:rsidR="00C649CE" w:rsidRDefault="00C649CE" w:rsidP="00C649CE">
      <w:pPr>
        <w:rPr>
          <w:rFonts w:ascii="Aptos Narrow" w:hAnsi="Aptos Narrow"/>
          <w:b/>
          <w:bCs/>
          <w:sz w:val="20"/>
          <w:szCs w:val="20"/>
        </w:rPr>
      </w:pPr>
    </w:p>
    <w:p w14:paraId="4D6443CD" w14:textId="77777777" w:rsidR="00262FF7" w:rsidRDefault="00262FF7" w:rsidP="00262FF7">
      <w:pPr>
        <w:rPr>
          <w:rFonts w:ascii="Aptos Narrow" w:hAnsi="Aptos Narrow"/>
          <w:b/>
          <w:bCs/>
          <w:sz w:val="20"/>
          <w:szCs w:val="20"/>
        </w:rPr>
      </w:pPr>
      <w:r>
        <w:rPr>
          <w:rFonts w:ascii="Aptos Narrow" w:hAnsi="Aptos Narrow"/>
          <w:b/>
          <w:bCs/>
          <w:sz w:val="20"/>
          <w:szCs w:val="20"/>
        </w:rPr>
        <w:t>Overview:</w:t>
      </w:r>
    </w:p>
    <w:p w14:paraId="570D41A0" w14:textId="5B7A8550" w:rsidR="00C649CE" w:rsidRPr="00262FF7" w:rsidRDefault="00954EE4" w:rsidP="00262FF7">
      <w:pPr>
        <w:pStyle w:val="ListParagraph"/>
        <w:numPr>
          <w:ilvl w:val="0"/>
          <w:numId w:val="9"/>
        </w:numPr>
        <w:rPr>
          <w:rFonts w:ascii="Aptos Narrow" w:hAnsi="Aptos Narrow"/>
          <w:sz w:val="20"/>
          <w:szCs w:val="20"/>
        </w:rPr>
      </w:pPr>
      <w:r w:rsidRPr="00262FF7">
        <w:rPr>
          <w:rFonts w:ascii="Aptos Narrow" w:hAnsi="Aptos Narrow"/>
          <w:sz w:val="20"/>
          <w:szCs w:val="20"/>
        </w:rPr>
        <w:t xml:space="preserve">Covers minimal </w:t>
      </w:r>
      <w:r w:rsidR="00F24170" w:rsidRPr="00262FF7">
        <w:rPr>
          <w:rFonts w:ascii="Aptos Narrow" w:hAnsi="Aptos Narrow"/>
          <w:sz w:val="20"/>
          <w:szCs w:val="20"/>
        </w:rPr>
        <w:t>Electrical work required.</w:t>
      </w:r>
    </w:p>
    <w:p w14:paraId="2C1FE270" w14:textId="77777777" w:rsidR="00F24170" w:rsidRDefault="00655FF2" w:rsidP="00655FF2">
      <w:pPr>
        <w:rPr>
          <w:rFonts w:ascii="Aptos Narrow" w:hAnsi="Aptos Narrow"/>
          <w:b/>
          <w:bCs/>
          <w:sz w:val="20"/>
          <w:szCs w:val="20"/>
        </w:rPr>
      </w:pPr>
      <w:r w:rsidRPr="00BC053D">
        <w:rPr>
          <w:rFonts w:ascii="Aptos Narrow" w:hAnsi="Aptos Narrow"/>
          <w:b/>
          <w:bCs/>
          <w:sz w:val="20"/>
          <w:szCs w:val="20"/>
        </w:rPr>
        <w:t>Assumption</w:t>
      </w:r>
      <w:r>
        <w:rPr>
          <w:rFonts w:ascii="Aptos Narrow" w:hAnsi="Aptos Narrow"/>
          <w:b/>
          <w:bCs/>
          <w:sz w:val="20"/>
          <w:szCs w:val="20"/>
        </w:rPr>
        <w:t>s</w:t>
      </w:r>
      <w:r w:rsidRPr="004E253B">
        <w:rPr>
          <w:rFonts w:ascii="Aptos Narrow" w:hAnsi="Aptos Narrow"/>
          <w:sz w:val="20"/>
          <w:szCs w:val="20"/>
        </w:rPr>
        <w:t>:</w:t>
      </w:r>
      <w:r>
        <w:rPr>
          <w:rFonts w:ascii="Aptos Narrow" w:hAnsi="Aptos Narrow"/>
          <w:b/>
          <w:bCs/>
          <w:sz w:val="20"/>
          <w:szCs w:val="20"/>
        </w:rPr>
        <w:t xml:space="preserve"> </w:t>
      </w:r>
    </w:p>
    <w:p w14:paraId="4FEA35B7" w14:textId="5E5F3D71" w:rsidR="00E504E4" w:rsidRPr="00971DE4" w:rsidRDefault="0003306A" w:rsidP="00E504E4">
      <w:pPr>
        <w:pStyle w:val="ListParagraph"/>
        <w:numPr>
          <w:ilvl w:val="0"/>
          <w:numId w:val="9"/>
        </w:numPr>
        <w:rPr>
          <w:rFonts w:ascii="Aptos Narrow" w:hAnsi="Aptos Narrow"/>
          <w:sz w:val="20"/>
          <w:szCs w:val="20"/>
        </w:rPr>
      </w:pPr>
      <w:r w:rsidRPr="00F24170">
        <w:rPr>
          <w:rFonts w:ascii="Aptos Narrow" w:hAnsi="Aptos Narrow"/>
          <w:sz w:val="20"/>
          <w:szCs w:val="20"/>
        </w:rPr>
        <w:t xml:space="preserve">that </w:t>
      </w:r>
      <w:r w:rsidR="005F5526">
        <w:rPr>
          <w:rFonts w:ascii="Aptos Narrow" w:hAnsi="Aptos Narrow"/>
          <w:sz w:val="20"/>
          <w:szCs w:val="20"/>
        </w:rPr>
        <w:t>all existing lights, switches and fans stay in place</w:t>
      </w:r>
    </w:p>
    <w:p w14:paraId="671B976D" w14:textId="77777777" w:rsidR="00E504E4" w:rsidRPr="00D354DC" w:rsidRDefault="00E504E4" w:rsidP="00E504E4">
      <w:pPr>
        <w:rPr>
          <w:rFonts w:ascii="Aptos Narrow" w:hAnsi="Aptos Narrow"/>
          <w:sz w:val="20"/>
          <w:szCs w:val="20"/>
        </w:rPr>
      </w:pPr>
      <w:r>
        <w:rPr>
          <w:rFonts w:ascii="Aptos Narrow" w:hAnsi="Aptos Narrow"/>
          <w:b/>
          <w:bCs/>
          <w:sz w:val="20"/>
          <w:szCs w:val="20"/>
        </w:rPr>
        <w:t>Scope items:</w:t>
      </w:r>
    </w:p>
    <w:p w14:paraId="6D35F688" w14:textId="4B421D78" w:rsidR="00D25B72" w:rsidRPr="0022218F" w:rsidRDefault="00C02C7E" w:rsidP="00C3380A">
      <w:pPr>
        <w:numPr>
          <w:ilvl w:val="0"/>
          <w:numId w:val="17"/>
        </w:numPr>
        <w:rPr>
          <w:rFonts w:ascii="Aptos Narrow" w:hAnsi="Aptos Narrow"/>
          <w:sz w:val="20"/>
          <w:szCs w:val="20"/>
        </w:rPr>
      </w:pPr>
      <w:r w:rsidRPr="0022218F">
        <w:rPr>
          <w:rFonts w:ascii="Aptos Narrow" w:hAnsi="Aptos Narrow"/>
          <w:sz w:val="20"/>
          <w:szCs w:val="20"/>
        </w:rPr>
        <w:t>Isolat</w:t>
      </w:r>
      <w:r w:rsidR="00D25B72" w:rsidRPr="0022218F">
        <w:rPr>
          <w:rFonts w:ascii="Aptos Narrow" w:hAnsi="Aptos Narrow"/>
          <w:sz w:val="20"/>
          <w:szCs w:val="20"/>
        </w:rPr>
        <w:t xml:space="preserve">e </w:t>
      </w:r>
      <w:r w:rsidR="00CC4B7C" w:rsidRPr="0022218F">
        <w:rPr>
          <w:rFonts w:ascii="Aptos Narrow" w:hAnsi="Aptos Narrow"/>
          <w:sz w:val="20"/>
          <w:szCs w:val="20"/>
        </w:rPr>
        <w:t>existing</w:t>
      </w:r>
      <w:r w:rsidR="0003306A" w:rsidRPr="0022218F">
        <w:rPr>
          <w:rFonts w:ascii="Aptos Narrow" w:hAnsi="Aptos Narrow"/>
          <w:sz w:val="20"/>
          <w:szCs w:val="20"/>
        </w:rPr>
        <w:t xml:space="preserve"> </w:t>
      </w:r>
      <w:r w:rsidR="00AC308D" w:rsidRPr="0022218F">
        <w:rPr>
          <w:rFonts w:ascii="Aptos Narrow" w:hAnsi="Aptos Narrow"/>
          <w:sz w:val="20"/>
          <w:szCs w:val="20"/>
        </w:rPr>
        <w:t>wall GPO in bathroom</w:t>
      </w:r>
      <w:r w:rsidR="00CC4B7C" w:rsidRPr="0022218F">
        <w:rPr>
          <w:rFonts w:ascii="Aptos Narrow" w:hAnsi="Aptos Narrow"/>
          <w:sz w:val="20"/>
          <w:szCs w:val="20"/>
        </w:rPr>
        <w:t xml:space="preserve"> </w:t>
      </w:r>
      <w:r w:rsidR="0003306A" w:rsidRPr="0022218F">
        <w:rPr>
          <w:rFonts w:ascii="Aptos Narrow" w:hAnsi="Aptos Narrow"/>
          <w:sz w:val="20"/>
          <w:szCs w:val="20"/>
        </w:rPr>
        <w:t>to allow for safe demolition works</w:t>
      </w:r>
      <w:r w:rsidR="00D25B72" w:rsidRPr="0022218F">
        <w:rPr>
          <w:rFonts w:ascii="Aptos Narrow" w:hAnsi="Aptos Narrow"/>
          <w:sz w:val="20"/>
          <w:szCs w:val="20"/>
        </w:rPr>
        <w:t xml:space="preserve"> </w:t>
      </w:r>
    </w:p>
    <w:p w14:paraId="5FDC0249" w14:textId="67E7A523" w:rsidR="004776C2" w:rsidRPr="0022218F" w:rsidRDefault="004776C2" w:rsidP="00C3380A">
      <w:pPr>
        <w:numPr>
          <w:ilvl w:val="0"/>
          <w:numId w:val="17"/>
        </w:numPr>
        <w:rPr>
          <w:rFonts w:ascii="Aptos Narrow" w:hAnsi="Aptos Narrow"/>
          <w:sz w:val="20"/>
          <w:szCs w:val="20"/>
        </w:rPr>
      </w:pPr>
      <w:r w:rsidRPr="0022218F">
        <w:rPr>
          <w:rFonts w:ascii="Aptos Narrow" w:hAnsi="Aptos Narrow"/>
          <w:sz w:val="20"/>
          <w:szCs w:val="20"/>
        </w:rPr>
        <w:t>Isolate existing skirting mounted GPO in kitchen to all for safe remedial work &amp; painting to skirting</w:t>
      </w:r>
    </w:p>
    <w:p w14:paraId="0FAA32FF" w14:textId="6D68F162" w:rsidR="00F24170" w:rsidRPr="0022218F" w:rsidRDefault="00F24170" w:rsidP="00C3380A">
      <w:pPr>
        <w:numPr>
          <w:ilvl w:val="0"/>
          <w:numId w:val="17"/>
        </w:numPr>
        <w:rPr>
          <w:rFonts w:ascii="Aptos Narrow" w:hAnsi="Aptos Narrow"/>
          <w:sz w:val="20"/>
          <w:szCs w:val="20"/>
        </w:rPr>
      </w:pPr>
      <w:r w:rsidRPr="0022218F">
        <w:rPr>
          <w:rFonts w:ascii="Aptos Narrow" w:hAnsi="Aptos Narrow"/>
          <w:sz w:val="20"/>
          <w:szCs w:val="20"/>
        </w:rPr>
        <w:t>Reinstate existing GPO’s at completion of project &amp; test</w:t>
      </w:r>
    </w:p>
    <w:p w14:paraId="085DD8C3" w14:textId="2527AD94" w:rsidR="00051127" w:rsidRDefault="00DD1E40" w:rsidP="00C3380A">
      <w:pPr>
        <w:numPr>
          <w:ilvl w:val="0"/>
          <w:numId w:val="17"/>
        </w:numPr>
        <w:rPr>
          <w:rFonts w:ascii="Aptos Narrow" w:hAnsi="Aptos Narrow"/>
          <w:sz w:val="20"/>
          <w:szCs w:val="20"/>
        </w:rPr>
      </w:pPr>
      <w:r w:rsidRPr="0022218F">
        <w:rPr>
          <w:rFonts w:ascii="Aptos Narrow" w:hAnsi="Aptos Narrow"/>
          <w:sz w:val="20"/>
          <w:szCs w:val="20"/>
        </w:rPr>
        <w:t>Purchase new cover for IXL Tastic and install</w:t>
      </w:r>
    </w:p>
    <w:p w14:paraId="50FE55C5" w14:textId="77777777" w:rsidR="00971DE4" w:rsidRPr="0022218F" w:rsidRDefault="00971DE4" w:rsidP="00971DE4">
      <w:pPr>
        <w:ind w:left="720"/>
        <w:rPr>
          <w:rFonts w:ascii="Aptos Narrow" w:hAnsi="Aptos Narrow"/>
          <w:sz w:val="20"/>
          <w:szCs w:val="20"/>
        </w:rPr>
      </w:pPr>
    </w:p>
    <w:p w14:paraId="7CF84432" w14:textId="77777777" w:rsidR="00F41EC5" w:rsidRPr="00F41EC5" w:rsidRDefault="00CF0250" w:rsidP="00F41EC5">
      <w:pPr>
        <w:rPr>
          <w:rFonts w:ascii="Aptos Narrow" w:hAnsi="Aptos Narrow"/>
          <w:b/>
          <w:bCs/>
        </w:rPr>
      </w:pPr>
      <w:r>
        <w:rPr>
          <w:noProof/>
        </w:rPr>
      </w:r>
      <w:r>
        <w:pict w14:anchorId="5707EAD6">
          <v:rect id="Horizontal Line 7" o:spid="_x0000_s205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FB80317" w14:textId="77777777" w:rsidR="00F41EC5" w:rsidRPr="00F41EC5" w:rsidRDefault="00F41EC5" w:rsidP="00F41EC5">
      <w:pPr>
        <w:rPr>
          <w:rFonts w:ascii="Aptos Narrow" w:hAnsi="Aptos Narrow"/>
          <w:b/>
          <w:bCs/>
        </w:rPr>
      </w:pPr>
      <w:r w:rsidRPr="008D0E78">
        <w:rPr>
          <w:rFonts w:ascii="Aptos Narrow" w:hAnsi="Aptos Narrow"/>
          <w:b/>
          <w:bCs/>
        </w:rPr>
        <w:t>Painting &amp; Rendering</w:t>
      </w:r>
    </w:p>
    <w:p w14:paraId="315B72EE" w14:textId="77777777" w:rsidR="00D93EF1" w:rsidRDefault="00D93EF1" w:rsidP="00D93EF1">
      <w:pPr>
        <w:rPr>
          <w:rFonts w:ascii="Aptos Narrow" w:hAnsi="Aptos Narrow"/>
          <w:b/>
          <w:bCs/>
          <w:sz w:val="20"/>
          <w:szCs w:val="20"/>
        </w:rPr>
      </w:pPr>
    </w:p>
    <w:p w14:paraId="543C7288" w14:textId="77777777" w:rsidR="00262FF7" w:rsidRDefault="00262FF7" w:rsidP="00262FF7">
      <w:pPr>
        <w:rPr>
          <w:rFonts w:ascii="Aptos Narrow" w:hAnsi="Aptos Narrow"/>
          <w:b/>
          <w:bCs/>
          <w:sz w:val="20"/>
          <w:szCs w:val="20"/>
        </w:rPr>
      </w:pPr>
      <w:r>
        <w:rPr>
          <w:rFonts w:ascii="Aptos Narrow" w:hAnsi="Aptos Narrow"/>
          <w:b/>
          <w:bCs/>
          <w:sz w:val="20"/>
          <w:szCs w:val="20"/>
        </w:rPr>
        <w:t>Overview:</w:t>
      </w:r>
    </w:p>
    <w:p w14:paraId="00E2362D" w14:textId="78A2352F" w:rsidR="00D93EF1" w:rsidRPr="00262FF7" w:rsidRDefault="00D93EF1" w:rsidP="00262FF7">
      <w:pPr>
        <w:pStyle w:val="ListParagraph"/>
        <w:numPr>
          <w:ilvl w:val="0"/>
          <w:numId w:val="24"/>
        </w:numPr>
        <w:rPr>
          <w:rFonts w:ascii="Aptos Narrow" w:hAnsi="Aptos Narrow"/>
          <w:sz w:val="20"/>
          <w:szCs w:val="20"/>
        </w:rPr>
      </w:pPr>
      <w:r w:rsidRPr="00262FF7">
        <w:rPr>
          <w:rFonts w:ascii="Aptos Narrow" w:hAnsi="Aptos Narrow"/>
          <w:sz w:val="20"/>
          <w:szCs w:val="20"/>
        </w:rPr>
        <w:t xml:space="preserve">Covers painting and rendering to new and affected existing areas. Works include blending with </w:t>
      </w:r>
      <w:r w:rsidR="00783D7F" w:rsidRPr="00262FF7">
        <w:rPr>
          <w:rFonts w:ascii="Aptos Narrow" w:hAnsi="Aptos Narrow"/>
          <w:sz w:val="20"/>
          <w:szCs w:val="20"/>
        </w:rPr>
        <w:t>existing</w:t>
      </w:r>
      <w:r w:rsidRPr="00262FF7">
        <w:rPr>
          <w:rFonts w:ascii="Aptos Narrow" w:hAnsi="Aptos Narrow"/>
          <w:sz w:val="20"/>
          <w:szCs w:val="20"/>
        </w:rPr>
        <w:t xml:space="preserve"> finishes. Allowances reflect surface preparation requirements. </w:t>
      </w:r>
    </w:p>
    <w:p w14:paraId="500A1402" w14:textId="77777777" w:rsidR="00655FF2" w:rsidRDefault="00655FF2" w:rsidP="00655FF2">
      <w:pPr>
        <w:rPr>
          <w:rFonts w:ascii="Aptos Narrow" w:hAnsi="Aptos Narrow"/>
          <w:b/>
          <w:bCs/>
          <w:sz w:val="20"/>
          <w:szCs w:val="20"/>
        </w:rPr>
      </w:pPr>
      <w:r w:rsidRPr="00BC053D">
        <w:rPr>
          <w:rFonts w:ascii="Aptos Narrow" w:hAnsi="Aptos Narrow"/>
          <w:b/>
          <w:bCs/>
          <w:sz w:val="20"/>
          <w:szCs w:val="20"/>
        </w:rPr>
        <w:t>Assumption</w:t>
      </w:r>
      <w:r>
        <w:rPr>
          <w:rFonts w:ascii="Aptos Narrow" w:hAnsi="Aptos Narrow"/>
          <w:b/>
          <w:bCs/>
          <w:sz w:val="20"/>
          <w:szCs w:val="20"/>
        </w:rPr>
        <w:t>s</w:t>
      </w:r>
      <w:r w:rsidRPr="004E253B">
        <w:rPr>
          <w:rFonts w:ascii="Aptos Narrow" w:hAnsi="Aptos Narrow"/>
          <w:sz w:val="20"/>
          <w:szCs w:val="20"/>
        </w:rPr>
        <w:t>:</w:t>
      </w:r>
      <w:r>
        <w:rPr>
          <w:rFonts w:ascii="Aptos Narrow" w:hAnsi="Aptos Narrow"/>
          <w:b/>
          <w:bCs/>
          <w:sz w:val="20"/>
          <w:szCs w:val="20"/>
        </w:rPr>
        <w:t xml:space="preserve"> </w:t>
      </w:r>
    </w:p>
    <w:p w14:paraId="055CEDF1" w14:textId="7919CBC9" w:rsidR="003C3FD7" w:rsidRDefault="003C3FD7" w:rsidP="003C3FD7">
      <w:pPr>
        <w:pStyle w:val="ListParagraph"/>
        <w:numPr>
          <w:ilvl w:val="0"/>
          <w:numId w:val="24"/>
        </w:numPr>
        <w:rPr>
          <w:rFonts w:ascii="Aptos Narrow" w:hAnsi="Aptos Narrow"/>
          <w:sz w:val="20"/>
          <w:szCs w:val="20"/>
        </w:rPr>
      </w:pPr>
      <w:r>
        <w:rPr>
          <w:rFonts w:ascii="Aptos Narrow" w:hAnsi="Aptos Narrow"/>
          <w:sz w:val="20"/>
          <w:szCs w:val="20"/>
        </w:rPr>
        <w:t>That kitchen wall can be prepared by a painter and that a plasterer is not required for this work</w:t>
      </w:r>
    </w:p>
    <w:p w14:paraId="443EEF85" w14:textId="7A2DC88C" w:rsidR="008C3B41" w:rsidRPr="003C3FD7" w:rsidRDefault="008C3B41" w:rsidP="003C3FD7">
      <w:pPr>
        <w:pStyle w:val="ListParagraph"/>
        <w:numPr>
          <w:ilvl w:val="0"/>
          <w:numId w:val="24"/>
        </w:numPr>
        <w:rPr>
          <w:rFonts w:ascii="Aptos Narrow" w:hAnsi="Aptos Narrow"/>
          <w:sz w:val="20"/>
          <w:szCs w:val="20"/>
        </w:rPr>
      </w:pPr>
      <w:r>
        <w:rPr>
          <w:rFonts w:ascii="Aptos Narrow" w:hAnsi="Aptos Narrow"/>
          <w:sz w:val="20"/>
          <w:szCs w:val="20"/>
        </w:rPr>
        <w:t xml:space="preserve">That galley wall does not require repointing – painter to prepare only </w:t>
      </w:r>
    </w:p>
    <w:p w14:paraId="18111DC0" w14:textId="77777777" w:rsidR="00E504E4" w:rsidRPr="00D354DC" w:rsidRDefault="00E504E4" w:rsidP="00E504E4">
      <w:pPr>
        <w:rPr>
          <w:rFonts w:ascii="Aptos Narrow" w:hAnsi="Aptos Narrow"/>
          <w:sz w:val="20"/>
          <w:szCs w:val="20"/>
        </w:rPr>
      </w:pPr>
      <w:r>
        <w:rPr>
          <w:rFonts w:ascii="Aptos Narrow" w:hAnsi="Aptos Narrow"/>
          <w:b/>
          <w:bCs/>
          <w:sz w:val="20"/>
          <w:szCs w:val="20"/>
        </w:rPr>
        <w:t>Scope items:</w:t>
      </w:r>
    </w:p>
    <w:p w14:paraId="63AF0E36" w14:textId="77777777" w:rsidR="002A7622" w:rsidRPr="00B56B40" w:rsidRDefault="001F2401" w:rsidP="00F41EC5">
      <w:pPr>
        <w:numPr>
          <w:ilvl w:val="0"/>
          <w:numId w:val="28"/>
        </w:numPr>
        <w:rPr>
          <w:rFonts w:ascii="Aptos Narrow" w:hAnsi="Aptos Narrow"/>
          <w:b/>
          <w:bCs/>
          <w:sz w:val="20"/>
          <w:szCs w:val="20"/>
        </w:rPr>
      </w:pPr>
      <w:r w:rsidRPr="00B56B40">
        <w:rPr>
          <w:rFonts w:ascii="Aptos Narrow" w:hAnsi="Aptos Narrow"/>
          <w:b/>
          <w:bCs/>
          <w:sz w:val="20"/>
          <w:szCs w:val="20"/>
        </w:rPr>
        <w:t>Painting - Internal</w:t>
      </w:r>
    </w:p>
    <w:p w14:paraId="4DC1280D" w14:textId="6084E220" w:rsidR="00B56B40" w:rsidRDefault="002C3697" w:rsidP="001F2401">
      <w:pPr>
        <w:numPr>
          <w:ilvl w:val="1"/>
          <w:numId w:val="28"/>
        </w:numPr>
        <w:rPr>
          <w:rFonts w:ascii="Aptos Narrow" w:hAnsi="Aptos Narrow"/>
          <w:sz w:val="20"/>
          <w:szCs w:val="20"/>
        </w:rPr>
      </w:pPr>
      <w:r>
        <w:rPr>
          <w:rFonts w:ascii="Aptos Narrow" w:hAnsi="Aptos Narrow"/>
          <w:sz w:val="20"/>
          <w:szCs w:val="20"/>
        </w:rPr>
        <w:t xml:space="preserve">Ceiling height = </w:t>
      </w:r>
      <w:r w:rsidR="00D85672">
        <w:rPr>
          <w:rFonts w:ascii="Aptos Narrow" w:hAnsi="Aptos Narrow"/>
          <w:sz w:val="20"/>
          <w:szCs w:val="20"/>
        </w:rPr>
        <w:t>apx 3.0m</w:t>
      </w:r>
    </w:p>
    <w:p w14:paraId="64E11116" w14:textId="0792B880" w:rsidR="004E6B2F" w:rsidRDefault="004E6B2F" w:rsidP="001F2401">
      <w:pPr>
        <w:numPr>
          <w:ilvl w:val="1"/>
          <w:numId w:val="28"/>
        </w:numPr>
        <w:rPr>
          <w:rFonts w:ascii="Aptos Narrow" w:hAnsi="Aptos Narrow"/>
          <w:sz w:val="20"/>
          <w:szCs w:val="20"/>
        </w:rPr>
      </w:pPr>
      <w:r>
        <w:rPr>
          <w:rFonts w:ascii="Aptos Narrow" w:hAnsi="Aptos Narrow"/>
          <w:sz w:val="20"/>
          <w:szCs w:val="20"/>
        </w:rPr>
        <w:t>Prepare and paint ceiling</w:t>
      </w:r>
      <w:r w:rsidR="006333F7">
        <w:rPr>
          <w:rFonts w:ascii="Aptos Narrow" w:hAnsi="Aptos Narrow"/>
          <w:sz w:val="20"/>
          <w:szCs w:val="20"/>
        </w:rPr>
        <w:t xml:space="preserve"> of Bathroom and WC</w:t>
      </w:r>
    </w:p>
    <w:p w14:paraId="29596DBB" w14:textId="0F252E22" w:rsidR="004E6B2F" w:rsidRDefault="004E6B2F" w:rsidP="001F2401">
      <w:pPr>
        <w:numPr>
          <w:ilvl w:val="1"/>
          <w:numId w:val="28"/>
        </w:numPr>
        <w:rPr>
          <w:rFonts w:ascii="Aptos Narrow" w:hAnsi="Aptos Narrow"/>
          <w:sz w:val="20"/>
          <w:szCs w:val="20"/>
        </w:rPr>
      </w:pPr>
      <w:r>
        <w:rPr>
          <w:rFonts w:ascii="Aptos Narrow" w:hAnsi="Aptos Narrow"/>
          <w:sz w:val="20"/>
          <w:szCs w:val="20"/>
        </w:rPr>
        <w:t xml:space="preserve">Prepare and paint </w:t>
      </w:r>
      <w:r w:rsidR="001C19C4">
        <w:rPr>
          <w:rFonts w:ascii="Aptos Narrow" w:hAnsi="Aptos Narrow"/>
          <w:sz w:val="20"/>
          <w:szCs w:val="20"/>
        </w:rPr>
        <w:t xml:space="preserve">all walls of Bathroom and WC </w:t>
      </w:r>
      <w:r w:rsidR="00292A17">
        <w:rPr>
          <w:rFonts w:ascii="Aptos Narrow" w:hAnsi="Aptos Narrow"/>
          <w:sz w:val="20"/>
          <w:szCs w:val="20"/>
        </w:rPr>
        <w:t>– including filling and sanding of hairline plaster cracks prior to coating</w:t>
      </w:r>
    </w:p>
    <w:p w14:paraId="5B42A70F" w14:textId="0FA9E30B" w:rsidR="00C5206D" w:rsidRDefault="00C5206D" w:rsidP="001F2401">
      <w:pPr>
        <w:numPr>
          <w:ilvl w:val="1"/>
          <w:numId w:val="28"/>
        </w:numPr>
        <w:rPr>
          <w:rFonts w:ascii="Aptos Narrow" w:hAnsi="Aptos Narrow"/>
          <w:sz w:val="20"/>
          <w:szCs w:val="20"/>
        </w:rPr>
      </w:pPr>
      <w:r>
        <w:rPr>
          <w:rFonts w:ascii="Aptos Narrow" w:hAnsi="Aptos Narrow"/>
          <w:sz w:val="20"/>
          <w:szCs w:val="20"/>
        </w:rPr>
        <w:t xml:space="preserve">Prepare and paint </w:t>
      </w:r>
      <w:r w:rsidR="006F3B36">
        <w:rPr>
          <w:rFonts w:ascii="Aptos Narrow" w:hAnsi="Aptos Narrow"/>
          <w:sz w:val="20"/>
          <w:szCs w:val="20"/>
        </w:rPr>
        <w:t xml:space="preserve">window reveals, architraves and </w:t>
      </w:r>
      <w:r>
        <w:rPr>
          <w:rFonts w:ascii="Aptos Narrow" w:hAnsi="Aptos Narrow"/>
          <w:sz w:val="20"/>
          <w:szCs w:val="20"/>
        </w:rPr>
        <w:t>skirtings</w:t>
      </w:r>
      <w:r w:rsidR="00292A17">
        <w:rPr>
          <w:rFonts w:ascii="Aptos Narrow" w:hAnsi="Aptos Narrow"/>
          <w:sz w:val="20"/>
          <w:szCs w:val="20"/>
        </w:rPr>
        <w:t xml:space="preserve"> in the WC</w:t>
      </w:r>
    </w:p>
    <w:p w14:paraId="270FE39C" w14:textId="4B226F11" w:rsidR="00C5206D" w:rsidRDefault="00C5206D" w:rsidP="001F2401">
      <w:pPr>
        <w:numPr>
          <w:ilvl w:val="1"/>
          <w:numId w:val="28"/>
        </w:numPr>
        <w:rPr>
          <w:rFonts w:ascii="Aptos Narrow" w:hAnsi="Aptos Narrow"/>
          <w:sz w:val="20"/>
          <w:szCs w:val="20"/>
        </w:rPr>
      </w:pPr>
      <w:r>
        <w:rPr>
          <w:rFonts w:ascii="Aptos Narrow" w:hAnsi="Aptos Narrow"/>
          <w:sz w:val="20"/>
          <w:szCs w:val="20"/>
        </w:rPr>
        <w:t>Prepare and paint doors and door jambs</w:t>
      </w:r>
      <w:r w:rsidR="00CA2C88">
        <w:rPr>
          <w:rFonts w:ascii="Aptos Narrow" w:hAnsi="Aptos Narrow"/>
          <w:sz w:val="20"/>
          <w:szCs w:val="20"/>
        </w:rPr>
        <w:t xml:space="preserve"> of Bathroom and WC </w:t>
      </w:r>
      <w:r w:rsidR="008C3B41">
        <w:rPr>
          <w:rFonts w:ascii="Aptos Narrow" w:hAnsi="Aptos Narrow"/>
          <w:sz w:val="20"/>
          <w:szCs w:val="20"/>
        </w:rPr>
        <w:t>(both sides)</w:t>
      </w:r>
    </w:p>
    <w:p w14:paraId="2EB62FB3" w14:textId="77777777" w:rsidR="009E2D01" w:rsidRPr="001973F1" w:rsidRDefault="009E2D01" w:rsidP="009E2D01">
      <w:pPr>
        <w:numPr>
          <w:ilvl w:val="0"/>
          <w:numId w:val="28"/>
        </w:numPr>
        <w:rPr>
          <w:rFonts w:ascii="Aptos Narrow" w:hAnsi="Aptos Narrow"/>
          <w:b/>
          <w:bCs/>
          <w:sz w:val="20"/>
          <w:szCs w:val="20"/>
        </w:rPr>
      </w:pPr>
      <w:r w:rsidRPr="001973F1">
        <w:rPr>
          <w:rFonts w:ascii="Aptos Narrow" w:hAnsi="Aptos Narrow"/>
          <w:b/>
          <w:bCs/>
          <w:sz w:val="20"/>
          <w:szCs w:val="20"/>
        </w:rPr>
        <w:t>Painting – specialised</w:t>
      </w:r>
    </w:p>
    <w:p w14:paraId="1E50AA4A" w14:textId="2BC2F925" w:rsidR="009E2D01" w:rsidRDefault="00CA2C88" w:rsidP="009E2D01">
      <w:pPr>
        <w:numPr>
          <w:ilvl w:val="1"/>
          <w:numId w:val="28"/>
        </w:numPr>
        <w:rPr>
          <w:rFonts w:ascii="Aptos Narrow" w:hAnsi="Aptos Narrow"/>
          <w:sz w:val="20"/>
          <w:szCs w:val="20"/>
        </w:rPr>
      </w:pPr>
      <w:r>
        <w:rPr>
          <w:rFonts w:ascii="Aptos Narrow" w:hAnsi="Aptos Narrow"/>
          <w:sz w:val="20"/>
          <w:szCs w:val="20"/>
        </w:rPr>
        <w:t xml:space="preserve">Prepare and paint </w:t>
      </w:r>
      <w:r w:rsidR="00E82423">
        <w:rPr>
          <w:rFonts w:ascii="Aptos Narrow" w:hAnsi="Aptos Narrow"/>
          <w:sz w:val="20"/>
          <w:szCs w:val="20"/>
        </w:rPr>
        <w:t xml:space="preserve">existing brick wall in Galley adjacent to current shower enclosure </w:t>
      </w:r>
      <w:r w:rsidR="00292A17">
        <w:rPr>
          <w:rFonts w:ascii="Aptos Narrow" w:hAnsi="Aptos Narrow"/>
          <w:sz w:val="20"/>
          <w:szCs w:val="20"/>
        </w:rPr>
        <w:t xml:space="preserve">– only paint lower section to blend in as well as possible and check if owner is happy with the finish before we commit to painting the whole wall – apx patch area = </w:t>
      </w:r>
      <w:r w:rsidR="00B46990">
        <w:rPr>
          <w:rFonts w:ascii="Aptos Narrow" w:hAnsi="Aptos Narrow"/>
          <w:sz w:val="20"/>
          <w:szCs w:val="20"/>
        </w:rPr>
        <w:t>1100mm wide x 600mm high – client has the colour name to match</w:t>
      </w:r>
    </w:p>
    <w:p w14:paraId="36153959" w14:textId="2B34FC74" w:rsidR="00E831AF" w:rsidRDefault="0031546D" w:rsidP="009E2D01">
      <w:pPr>
        <w:numPr>
          <w:ilvl w:val="1"/>
          <w:numId w:val="28"/>
        </w:numPr>
        <w:rPr>
          <w:rFonts w:ascii="Aptos Narrow" w:hAnsi="Aptos Narrow"/>
          <w:sz w:val="20"/>
          <w:szCs w:val="20"/>
        </w:rPr>
      </w:pPr>
      <w:r>
        <w:rPr>
          <w:rFonts w:ascii="Aptos Narrow" w:hAnsi="Aptos Narrow"/>
          <w:noProof/>
          <w:sz w:val="20"/>
          <w:szCs w:val="20"/>
        </w:rPr>
        <w:lastRenderedPageBreak/>
        <mc:AlternateContent>
          <mc:Choice Requires="wpi">
            <w:drawing>
              <wp:anchor distT="0" distB="0" distL="114300" distR="114300" simplePos="0" relativeHeight="251657216" behindDoc="0" locked="0" layoutInCell="1" allowOverlap="1" wp14:anchorId="2AC5C908" wp14:editId="38245CD1">
                <wp:simplePos x="0" y="0"/>
                <wp:positionH relativeFrom="column">
                  <wp:posOffset>1561851</wp:posOffset>
                </wp:positionH>
                <wp:positionV relativeFrom="paragraph">
                  <wp:posOffset>362712</wp:posOffset>
                </wp:positionV>
                <wp:extent cx="2433600" cy="1030320"/>
                <wp:effectExtent l="57150" t="57150" r="24130" b="55880"/>
                <wp:wrapNone/>
                <wp:docPr id="814312557"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2433600" cy="1030320"/>
                      </w14:xfrm>
                    </w14:contentPart>
                  </a:graphicData>
                </a:graphic>
              </wp:anchor>
            </w:drawing>
          </mc:Choice>
          <mc:Fallback>
            <w:pict>
              <v:shapetype w14:anchorId="02E7212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22.3pt;margin-top:27.85pt;width:193pt;height:82.5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">
                <v:imagedata r:id="rId16" o:title=""/>
              </v:shape>
            </w:pict>
          </mc:Fallback>
        </mc:AlternateContent>
      </w:r>
      <w:r w:rsidR="00E831AF" w:rsidRPr="00E831AF">
        <w:rPr>
          <w:rFonts w:ascii="Aptos Narrow" w:hAnsi="Aptos Narrow"/>
          <w:noProof/>
          <w:sz w:val="20"/>
          <w:szCs w:val="20"/>
        </w:rPr>
        <w:drawing>
          <wp:inline distT="0" distB="0" distL="0" distR="0" wp14:anchorId="60EA661C" wp14:editId="16B1B466">
            <wp:extent cx="3171825" cy="1572208"/>
            <wp:effectExtent l="0" t="0" r="0" b="9525"/>
            <wp:docPr id="989024064" name="Picture 1" descr="The image depicts a wall with noticeable wall damage, featuring a few small holes, and a small dog bed placed on a tiled floor with a patterned floor t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24064" name="Picture 1" descr="The image depicts a wall with noticeable wall damage, featuring a few small holes, and a small dog bed placed on a tiled floor with a patterned floor tile.&#10;&#10;AI-generated content may be incorrect."/>
                    <pic:cNvPicPr/>
                  </pic:nvPicPr>
                  <pic:blipFill>
                    <a:blip r:embed="rId17"/>
                    <a:stretch>
                      <a:fillRect/>
                    </a:stretch>
                  </pic:blipFill>
                  <pic:spPr>
                    <a:xfrm>
                      <a:off x="0" y="0"/>
                      <a:ext cx="3212762" cy="1592500"/>
                    </a:xfrm>
                    <a:prstGeom prst="rect">
                      <a:avLst/>
                    </a:prstGeom>
                  </pic:spPr>
                </pic:pic>
              </a:graphicData>
            </a:graphic>
          </wp:inline>
        </w:drawing>
      </w:r>
    </w:p>
    <w:p w14:paraId="578D59F3" w14:textId="67F3FDDF" w:rsidR="00E82423" w:rsidRDefault="00E82423" w:rsidP="009E2D01">
      <w:pPr>
        <w:numPr>
          <w:ilvl w:val="1"/>
          <w:numId w:val="28"/>
        </w:numPr>
        <w:rPr>
          <w:rFonts w:ascii="Aptos Narrow" w:hAnsi="Aptos Narrow"/>
          <w:sz w:val="20"/>
          <w:szCs w:val="20"/>
        </w:rPr>
      </w:pPr>
      <w:r>
        <w:rPr>
          <w:rFonts w:ascii="Aptos Narrow" w:hAnsi="Aptos Narrow"/>
          <w:sz w:val="20"/>
          <w:szCs w:val="20"/>
        </w:rPr>
        <w:t>Prepare and paint exist</w:t>
      </w:r>
      <w:r w:rsidR="0091400B">
        <w:rPr>
          <w:rFonts w:ascii="Aptos Narrow" w:hAnsi="Aptos Narrow"/>
          <w:sz w:val="20"/>
          <w:szCs w:val="20"/>
        </w:rPr>
        <w:t xml:space="preserve">ing solid plaster wall in kitchen adjacent to current shower enclosure </w:t>
      </w:r>
      <w:r w:rsidR="00661C80">
        <w:rPr>
          <w:rFonts w:ascii="Aptos Narrow" w:hAnsi="Aptos Narrow"/>
          <w:sz w:val="20"/>
          <w:szCs w:val="20"/>
        </w:rPr>
        <w:t xml:space="preserve">– includes </w:t>
      </w:r>
      <w:r w:rsidR="00D42D0A">
        <w:rPr>
          <w:rFonts w:ascii="Aptos Narrow" w:hAnsi="Aptos Narrow"/>
          <w:sz w:val="20"/>
          <w:szCs w:val="20"/>
        </w:rPr>
        <w:t xml:space="preserve">cleaning up existing wall where water damage has occurred prior to painting to </w:t>
      </w:r>
      <w:r w:rsidR="00783D7F">
        <w:rPr>
          <w:rFonts w:ascii="Aptos Narrow" w:hAnsi="Aptos Narrow"/>
          <w:sz w:val="20"/>
          <w:szCs w:val="20"/>
        </w:rPr>
        <w:t>match in with existing as closely as possible</w:t>
      </w:r>
      <w:r w:rsidR="0031546D">
        <w:rPr>
          <w:rFonts w:ascii="Aptos Narrow" w:hAnsi="Aptos Narrow"/>
          <w:sz w:val="20"/>
          <w:szCs w:val="20"/>
        </w:rPr>
        <w:t xml:space="preserve"> – allow to paint complete wall to the LHS of the damage to the corner and then feather out above doorway or similar…</w:t>
      </w:r>
      <w:r w:rsidR="00273876">
        <w:rPr>
          <w:rFonts w:ascii="Aptos Narrow" w:hAnsi="Aptos Narrow"/>
          <w:sz w:val="20"/>
          <w:szCs w:val="20"/>
        </w:rPr>
        <w:t xml:space="preserve"> Wall apx 3m wide x 2.7m high</w:t>
      </w:r>
    </w:p>
    <w:p w14:paraId="39E7D82E" w14:textId="5342DA24" w:rsidR="00273876" w:rsidRPr="00273876" w:rsidRDefault="00273876" w:rsidP="00273876">
      <w:pPr>
        <w:numPr>
          <w:ilvl w:val="1"/>
          <w:numId w:val="28"/>
        </w:numPr>
        <w:rPr>
          <w:rFonts w:ascii="Aptos Narrow" w:hAnsi="Aptos Narrow"/>
          <w:sz w:val="20"/>
          <w:szCs w:val="20"/>
        </w:rPr>
      </w:pPr>
      <w:r>
        <w:rPr>
          <w:rFonts w:ascii="Aptos Narrow" w:hAnsi="Aptos Narrow"/>
          <w:noProof/>
          <w:sz w:val="20"/>
          <w:szCs w:val="20"/>
        </w:rPr>
        <mc:AlternateContent>
          <mc:Choice Requires="wpg">
            <w:drawing>
              <wp:anchor distT="0" distB="0" distL="114300" distR="114300" simplePos="0" relativeHeight="251665408" behindDoc="0" locked="0" layoutInCell="1" allowOverlap="1" wp14:anchorId="46B770C4" wp14:editId="49FBC3AE">
                <wp:simplePos x="0" y="0"/>
                <wp:positionH relativeFrom="column">
                  <wp:posOffset>1304925</wp:posOffset>
                </wp:positionH>
                <wp:positionV relativeFrom="paragraph">
                  <wp:posOffset>219075</wp:posOffset>
                </wp:positionV>
                <wp:extent cx="1228920" cy="495645"/>
                <wp:effectExtent l="0" t="0" r="47625" b="57150"/>
                <wp:wrapNone/>
                <wp:docPr id="913431892" name="Group 9"/>
                <wp:cNvGraphicFramePr/>
                <a:graphic xmlns:a="http://schemas.openxmlformats.org/drawingml/2006/main">
                  <a:graphicData uri="http://schemas.microsoft.com/office/word/2010/wordprocessingGroup">
                    <wpg:wgp>
                      <wpg:cNvGrpSpPr/>
                      <wpg:grpSpPr>
                        <a:xfrm>
                          <a:off x="0" y="0"/>
                          <a:ext cx="1228920" cy="495645"/>
                          <a:chOff x="0" y="0"/>
                          <a:chExt cx="1228920" cy="495645"/>
                        </a:xfrm>
                      </wpg:grpSpPr>
                      <wpg:grpSp>
                        <wpg:cNvPr id="564023826" name="Group 7"/>
                        <wpg:cNvGrpSpPr/>
                        <wpg:grpSpPr>
                          <a:xfrm>
                            <a:off x="962025" y="161925"/>
                            <a:ext cx="266895" cy="333720"/>
                            <a:chOff x="0" y="0"/>
                            <a:chExt cx="266895" cy="333720"/>
                          </a:xfrm>
                        </wpg:grpSpPr>
                        <w14:contentPart bwMode="auto" r:id="rId18">
                          <w14:nvContentPartPr>
                            <w14:cNvPr id="1572079070" name="Ink 3"/>
                            <w14:cNvContentPartPr/>
                          </w14:nvContentPartPr>
                          <w14:xfrm>
                            <a:off x="257175" y="0"/>
                            <a:ext cx="9720" cy="333720"/>
                          </w14:xfrm>
                        </w14:contentPart>
                        <w14:contentPart bwMode="auto" r:id="rId19">
                          <w14:nvContentPartPr>
                            <w14:cNvPr id="1436131647" name="Ink 6"/>
                            <w14:cNvContentPartPr/>
                          </w14:nvContentPartPr>
                          <w14:xfrm>
                            <a:off x="0" y="19050"/>
                            <a:ext cx="257515" cy="143235"/>
                          </w14:xfrm>
                        </w14:contentPart>
                      </wpg:grpSp>
                      <wps:wsp>
                        <wps:cNvPr id="708098019" name="Text Box 8"/>
                        <wps:cNvSpPr txBox="1"/>
                        <wps:spPr>
                          <a:xfrm>
                            <a:off x="0" y="0"/>
                            <a:ext cx="876300" cy="314325"/>
                          </a:xfrm>
                          <a:prstGeom prst="rect">
                            <a:avLst/>
                          </a:prstGeom>
                          <a:solidFill>
                            <a:schemeClr val="lt1"/>
                          </a:solidFill>
                          <a:ln w="6350">
                            <a:solidFill>
                              <a:prstClr val="black"/>
                            </a:solidFill>
                          </a:ln>
                        </wps:spPr>
                        <wps:txbx>
                          <w:txbxContent>
                            <w:p w14:paraId="18F45603" w14:textId="3182712C" w:rsidR="00273876" w:rsidRPr="00273876" w:rsidRDefault="00273876">
                              <w:pPr>
                                <w:rPr>
                                  <w:sz w:val="12"/>
                                  <w:szCs w:val="12"/>
                                  <w:lang w:val="en-US"/>
                                </w:rPr>
                              </w:pPr>
                              <w:r w:rsidRPr="00273876">
                                <w:rPr>
                                  <w:sz w:val="12"/>
                                  <w:szCs w:val="12"/>
                                  <w:lang w:val="en-US"/>
                                </w:rPr>
                                <w:t>Feather out here above door if possible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6B770C4" id="Group 9" o:spid="_x0000_s1026" style="position:absolute;left:0;text-align:left;margin-left:102.75pt;margin-top:17.25pt;width:96.75pt;height:39.05pt;z-index:251665408" coordsize="12289,4956"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">
                <v:group id="Group 7" o:spid="_x0000_s1027" style="position:absolute;left:9620;top:1619;width:2669;height:3337" coordsize="266895,333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8" type="#_x0000_t75" style="position:absolute;left:248175;top:-9000;width:27360;height:351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">
                    <v:imagedata r:id="rId20" o:title=""/>
                  </v:shape>
                  <v:shape id="Ink 6" o:spid="_x0000_s1029" type="#_x0000_t75" style="position:absolute;left:-9004;top:10075;width:275163;height:160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">
                    <v:imagedata r:id="rId21" o:title=""/>
                  </v:shape>
                </v:group>
                <v:shapetype id="_x0000_t202" coordsize="21600,21600" o:spt="202" path="m,l,21600r21600,l21600,xe">
                  <v:stroke joinstyle="miter"/>
                  <v:path gradientshapeok="t" o:connecttype="rect"/>
                </v:shapetype>
                <v:shape id="Text Box 8" o:spid="_x0000_s1030" type="#_x0000_t202" style="position:absolute;width:8763;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" fillcolor="white [3201]" strokeweight=".5pt">
                  <v:textbox>
                    <w:txbxContent>
                      <w:p w14:paraId="18F45603" w14:textId="3182712C" w:rsidR="00273876" w:rsidRPr="00273876" w:rsidRDefault="00273876">
                        <w:pPr>
                          <w:rPr>
                            <w:sz w:val="12"/>
                            <w:szCs w:val="12"/>
                            <w:lang w:val="en-US"/>
                          </w:rPr>
                        </w:pPr>
                        <w:r w:rsidRPr="00273876">
                          <w:rPr>
                            <w:sz w:val="12"/>
                            <w:szCs w:val="12"/>
                            <w:lang w:val="en-US"/>
                          </w:rPr>
                          <w:t>Feather out here above door if possible</w:t>
                        </w:r>
                      </w:p>
                    </w:txbxContent>
                  </v:textbox>
                </v:shape>
              </v:group>
            </w:pict>
          </mc:Fallback>
        </mc:AlternateContent>
      </w:r>
      <w:r w:rsidR="002734EE" w:rsidRPr="002734EE">
        <w:rPr>
          <w:rFonts w:ascii="Aptos Narrow" w:hAnsi="Aptos Narrow"/>
          <w:noProof/>
          <w:sz w:val="20"/>
          <w:szCs w:val="20"/>
        </w:rPr>
        <w:drawing>
          <wp:inline distT="0" distB="0" distL="0" distR="0" wp14:anchorId="0B75DCF1" wp14:editId="45359BD6">
            <wp:extent cx="1485900" cy="2625768"/>
            <wp:effectExtent l="0" t="0" r="0" b="3175"/>
            <wp:docPr id="1820698919" name="Picture 1" descr="The image depicts a wall adorned with a black and white photograph of a cityscape, flanked by three black and white framed photographs, and a wall c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98919" name="Picture 1" descr="The image depicts a wall adorned with a black and white photograph of a cityscape, flanked by three black and white framed photographs, and a wall clock.&#10;&#10;AI-generated content may be incorrect."/>
                    <pic:cNvPicPr/>
                  </pic:nvPicPr>
                  <pic:blipFill>
                    <a:blip r:embed="rId22"/>
                    <a:stretch>
                      <a:fillRect/>
                    </a:stretch>
                  </pic:blipFill>
                  <pic:spPr>
                    <a:xfrm>
                      <a:off x="0" y="0"/>
                      <a:ext cx="1488868" cy="2631013"/>
                    </a:xfrm>
                    <a:prstGeom prst="rect">
                      <a:avLst/>
                    </a:prstGeom>
                  </pic:spPr>
                </pic:pic>
              </a:graphicData>
            </a:graphic>
          </wp:inline>
        </w:drawing>
      </w:r>
      <w:r w:rsidR="008B3918">
        <w:rPr>
          <w:rFonts w:ascii="Aptos Narrow" w:hAnsi="Aptos Narrow"/>
          <w:sz w:val="20"/>
          <w:szCs w:val="20"/>
        </w:rPr>
        <w:t xml:space="preserve">  </w:t>
      </w:r>
      <w:r w:rsidR="008B3918" w:rsidRPr="008B3918">
        <w:rPr>
          <w:rFonts w:ascii="Aptos Narrow" w:hAnsi="Aptos Narrow"/>
          <w:noProof/>
          <w:sz w:val="20"/>
          <w:szCs w:val="20"/>
        </w:rPr>
        <w:drawing>
          <wp:inline distT="0" distB="0" distL="0" distR="0" wp14:anchorId="66D04363" wp14:editId="24B55CEA">
            <wp:extent cx="1489053" cy="2630387"/>
            <wp:effectExtent l="0" t="0" r="0" b="0"/>
            <wp:docPr id="734758865" name="Picture 1" descr="The image depicts a kitchen with a wall decorated with a series of framed photographs and a clock, and a kitchen sink and dishwasher situated on the right 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58865" name="Picture 1" descr="The image depicts a kitchen with a wall decorated with a series of framed photographs and a clock, and a kitchen sink and dishwasher situated on the right side.&#10;&#10;AI-generated content may be incorrect."/>
                    <pic:cNvPicPr/>
                  </pic:nvPicPr>
                  <pic:blipFill>
                    <a:blip r:embed="rId23"/>
                    <a:stretch>
                      <a:fillRect/>
                    </a:stretch>
                  </pic:blipFill>
                  <pic:spPr>
                    <a:xfrm>
                      <a:off x="0" y="0"/>
                      <a:ext cx="1496946" cy="2644330"/>
                    </a:xfrm>
                    <a:prstGeom prst="rect">
                      <a:avLst/>
                    </a:prstGeom>
                  </pic:spPr>
                </pic:pic>
              </a:graphicData>
            </a:graphic>
          </wp:inline>
        </w:drawing>
      </w:r>
    </w:p>
    <w:p w14:paraId="4ED8A0E1" w14:textId="50D7367E" w:rsidR="0091400B" w:rsidRDefault="0091400B" w:rsidP="009E2D01">
      <w:pPr>
        <w:numPr>
          <w:ilvl w:val="1"/>
          <w:numId w:val="28"/>
        </w:numPr>
        <w:rPr>
          <w:rFonts w:ascii="Aptos Narrow" w:hAnsi="Aptos Narrow"/>
          <w:sz w:val="20"/>
          <w:szCs w:val="20"/>
        </w:rPr>
      </w:pPr>
      <w:r>
        <w:rPr>
          <w:rFonts w:ascii="Aptos Narrow" w:hAnsi="Aptos Narrow"/>
          <w:sz w:val="20"/>
          <w:szCs w:val="20"/>
        </w:rPr>
        <w:t xml:space="preserve">Prepare and paint existing </w:t>
      </w:r>
      <w:r w:rsidR="00D92483">
        <w:rPr>
          <w:rFonts w:ascii="Aptos Narrow" w:hAnsi="Aptos Narrow"/>
          <w:sz w:val="20"/>
          <w:szCs w:val="20"/>
        </w:rPr>
        <w:t xml:space="preserve">timber skirting to kitchen wall adjacent to current shower enclosure </w:t>
      </w:r>
      <w:r w:rsidR="0041664A">
        <w:rPr>
          <w:rFonts w:ascii="Aptos Narrow" w:hAnsi="Aptos Narrow"/>
          <w:sz w:val="20"/>
          <w:szCs w:val="20"/>
        </w:rPr>
        <w:t>– apx 3m long</w:t>
      </w:r>
    </w:p>
    <w:p w14:paraId="1826227E" w14:textId="77777777" w:rsidR="00F41EC5" w:rsidRPr="00F41EC5" w:rsidRDefault="00CF0250" w:rsidP="00F41EC5">
      <w:pPr>
        <w:rPr>
          <w:rFonts w:ascii="Aptos Narrow" w:hAnsi="Aptos Narrow"/>
          <w:b/>
          <w:bCs/>
        </w:rPr>
      </w:pPr>
      <w:r>
        <w:rPr>
          <w:noProof/>
        </w:rPr>
      </w:r>
      <w:r>
        <w:pict w14:anchorId="6EB551E9">
          <v:rect id="Horizontal Line 8" o:spid="_x0000_s205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A05EC71" w14:textId="77777777" w:rsidR="00F41EC5" w:rsidRPr="00F41EC5" w:rsidRDefault="00F41EC5" w:rsidP="00F41EC5">
      <w:pPr>
        <w:rPr>
          <w:rFonts w:ascii="Aptos Narrow" w:hAnsi="Aptos Narrow"/>
          <w:b/>
          <w:bCs/>
        </w:rPr>
      </w:pPr>
      <w:r w:rsidRPr="000D7C52">
        <w:rPr>
          <w:rFonts w:ascii="Aptos Narrow" w:hAnsi="Aptos Narrow"/>
          <w:b/>
          <w:bCs/>
          <w:highlight w:val="yellow"/>
        </w:rPr>
        <w:t>Plumbing &amp; Drainage</w:t>
      </w:r>
    </w:p>
    <w:p w14:paraId="204C70C6" w14:textId="77777777" w:rsidR="00673815" w:rsidRDefault="00673815" w:rsidP="00673815">
      <w:pPr>
        <w:rPr>
          <w:rFonts w:ascii="Aptos Narrow" w:hAnsi="Aptos Narrow"/>
          <w:b/>
          <w:bCs/>
          <w:sz w:val="20"/>
          <w:szCs w:val="20"/>
        </w:rPr>
      </w:pPr>
    </w:p>
    <w:p w14:paraId="50221177" w14:textId="77777777" w:rsidR="00262FF7" w:rsidRDefault="00262FF7" w:rsidP="00262FF7">
      <w:pPr>
        <w:rPr>
          <w:rFonts w:ascii="Aptos Narrow" w:hAnsi="Aptos Narrow"/>
          <w:b/>
          <w:bCs/>
          <w:sz w:val="20"/>
          <w:szCs w:val="20"/>
        </w:rPr>
      </w:pPr>
      <w:r>
        <w:rPr>
          <w:rFonts w:ascii="Aptos Narrow" w:hAnsi="Aptos Narrow"/>
          <w:b/>
          <w:bCs/>
          <w:sz w:val="20"/>
          <w:szCs w:val="20"/>
        </w:rPr>
        <w:t>Overview:</w:t>
      </w:r>
    </w:p>
    <w:p w14:paraId="21472840" w14:textId="1D6A3CE9" w:rsidR="00673815" w:rsidRPr="00ED3364" w:rsidRDefault="00673815" w:rsidP="00ED3364">
      <w:pPr>
        <w:numPr>
          <w:ilvl w:val="0"/>
          <w:numId w:val="30"/>
        </w:numPr>
        <w:rPr>
          <w:rFonts w:ascii="Aptos Narrow" w:hAnsi="Aptos Narrow"/>
          <w:sz w:val="20"/>
          <w:szCs w:val="20"/>
        </w:rPr>
      </w:pPr>
      <w:r w:rsidRPr="00ED3364">
        <w:rPr>
          <w:rFonts w:ascii="Aptos Narrow" w:hAnsi="Aptos Narrow"/>
          <w:sz w:val="20"/>
          <w:szCs w:val="20"/>
        </w:rPr>
        <w:t xml:space="preserve">Covers new </w:t>
      </w:r>
      <w:r w:rsidR="00800343">
        <w:rPr>
          <w:rFonts w:ascii="Aptos Narrow" w:hAnsi="Aptos Narrow"/>
          <w:sz w:val="20"/>
          <w:szCs w:val="20"/>
        </w:rPr>
        <w:t xml:space="preserve">and </w:t>
      </w:r>
      <w:r w:rsidRPr="00ED3364">
        <w:rPr>
          <w:rFonts w:ascii="Aptos Narrow" w:hAnsi="Aptos Narrow"/>
          <w:sz w:val="20"/>
          <w:szCs w:val="20"/>
        </w:rPr>
        <w:t xml:space="preserve">modified plumbing and drainage </w:t>
      </w:r>
      <w:r w:rsidR="00800343">
        <w:rPr>
          <w:rFonts w:ascii="Aptos Narrow" w:hAnsi="Aptos Narrow"/>
          <w:sz w:val="20"/>
          <w:szCs w:val="20"/>
        </w:rPr>
        <w:t xml:space="preserve">for the bathroom &amp; WC.  Includes disconnection of all existing plumbing items and then installation of floor drain for shower, tapware for shower, waste for vanity, tapware for vanity and new toilet suite </w:t>
      </w:r>
      <w:r w:rsidR="007E6212">
        <w:rPr>
          <w:rFonts w:ascii="Aptos Narrow" w:hAnsi="Aptos Narrow"/>
          <w:sz w:val="20"/>
          <w:szCs w:val="20"/>
        </w:rPr>
        <w:t>installation.</w:t>
      </w:r>
      <w:r w:rsidRPr="00ED3364">
        <w:rPr>
          <w:rFonts w:ascii="Aptos Narrow" w:hAnsi="Aptos Narrow"/>
          <w:sz w:val="20"/>
          <w:szCs w:val="20"/>
        </w:rPr>
        <w:t xml:space="preserve"> </w:t>
      </w:r>
    </w:p>
    <w:p w14:paraId="513D97A8" w14:textId="77777777" w:rsidR="00ED3364" w:rsidRDefault="00ED3364" w:rsidP="00655FF2">
      <w:pPr>
        <w:rPr>
          <w:rFonts w:ascii="Aptos Narrow" w:hAnsi="Aptos Narrow"/>
          <w:b/>
          <w:bCs/>
          <w:sz w:val="20"/>
          <w:szCs w:val="20"/>
        </w:rPr>
      </w:pPr>
    </w:p>
    <w:p w14:paraId="227728FA" w14:textId="367C14FA" w:rsidR="00655FF2" w:rsidRDefault="00655FF2" w:rsidP="00655FF2">
      <w:pPr>
        <w:rPr>
          <w:rFonts w:ascii="Aptos Narrow" w:hAnsi="Aptos Narrow"/>
          <w:sz w:val="20"/>
          <w:szCs w:val="20"/>
        </w:rPr>
      </w:pPr>
      <w:r w:rsidRPr="00BC053D">
        <w:rPr>
          <w:rFonts w:ascii="Aptos Narrow" w:hAnsi="Aptos Narrow"/>
          <w:b/>
          <w:bCs/>
          <w:sz w:val="20"/>
          <w:szCs w:val="20"/>
        </w:rPr>
        <w:t>Assumption</w:t>
      </w:r>
      <w:r>
        <w:rPr>
          <w:rFonts w:ascii="Aptos Narrow" w:hAnsi="Aptos Narrow"/>
          <w:b/>
          <w:bCs/>
          <w:sz w:val="20"/>
          <w:szCs w:val="20"/>
        </w:rPr>
        <w:t>s</w:t>
      </w:r>
      <w:r w:rsidRPr="004E253B">
        <w:rPr>
          <w:rFonts w:ascii="Aptos Narrow" w:hAnsi="Aptos Narrow"/>
          <w:sz w:val="20"/>
          <w:szCs w:val="20"/>
        </w:rPr>
        <w:t>:</w:t>
      </w:r>
      <w:r>
        <w:rPr>
          <w:rFonts w:ascii="Aptos Narrow" w:hAnsi="Aptos Narrow"/>
          <w:b/>
          <w:bCs/>
          <w:sz w:val="20"/>
          <w:szCs w:val="20"/>
        </w:rPr>
        <w:t xml:space="preserve"> </w:t>
      </w:r>
    </w:p>
    <w:p w14:paraId="5FAABD19" w14:textId="52E96600" w:rsidR="0093517E" w:rsidRDefault="0093517E" w:rsidP="0093517E">
      <w:pPr>
        <w:pStyle w:val="ListParagraph"/>
        <w:numPr>
          <w:ilvl w:val="0"/>
          <w:numId w:val="29"/>
        </w:numPr>
        <w:rPr>
          <w:rFonts w:ascii="Aptos Narrow" w:hAnsi="Aptos Narrow"/>
          <w:sz w:val="20"/>
          <w:szCs w:val="20"/>
        </w:rPr>
      </w:pPr>
      <w:r>
        <w:rPr>
          <w:rFonts w:ascii="Aptos Narrow" w:hAnsi="Aptos Narrow"/>
          <w:sz w:val="20"/>
          <w:szCs w:val="20"/>
        </w:rPr>
        <w:t>That we can connect to existing water and drainage services and there is no need to upgrade either of them</w:t>
      </w:r>
      <w:r w:rsidR="007B78CE">
        <w:rPr>
          <w:rFonts w:ascii="Aptos Narrow" w:hAnsi="Aptos Narrow"/>
          <w:sz w:val="20"/>
          <w:szCs w:val="20"/>
        </w:rPr>
        <w:t>.</w:t>
      </w:r>
    </w:p>
    <w:p w14:paraId="5E8547C5" w14:textId="0BD75A7A" w:rsidR="007B78CE" w:rsidRDefault="007B78CE" w:rsidP="0093517E">
      <w:pPr>
        <w:pStyle w:val="ListParagraph"/>
        <w:numPr>
          <w:ilvl w:val="0"/>
          <w:numId w:val="29"/>
        </w:numPr>
        <w:rPr>
          <w:rFonts w:ascii="Aptos Narrow" w:hAnsi="Aptos Narrow"/>
          <w:sz w:val="20"/>
          <w:szCs w:val="20"/>
        </w:rPr>
      </w:pPr>
      <w:r>
        <w:rPr>
          <w:rFonts w:ascii="Aptos Narrow" w:hAnsi="Aptos Narrow"/>
          <w:sz w:val="20"/>
          <w:szCs w:val="20"/>
        </w:rPr>
        <w:t>That we will not need to install a pressure limiting valve for the incoming water line</w:t>
      </w:r>
      <w:r w:rsidR="002329AA">
        <w:rPr>
          <w:rFonts w:ascii="Aptos Narrow" w:hAnsi="Aptos Narrow"/>
          <w:sz w:val="20"/>
          <w:szCs w:val="20"/>
        </w:rPr>
        <w:t xml:space="preserve"> – </w:t>
      </w:r>
      <w:r w:rsidR="002329AA" w:rsidRPr="002329AA">
        <w:rPr>
          <w:rFonts w:ascii="Aptos Narrow" w:hAnsi="Aptos Narrow"/>
          <w:sz w:val="20"/>
          <w:szCs w:val="20"/>
          <w:highlight w:val="yellow"/>
        </w:rPr>
        <w:t xml:space="preserve">price if </w:t>
      </w:r>
      <w:commentRangeStart w:id="0"/>
      <w:commentRangeStart w:id="1"/>
      <w:r w:rsidR="002329AA" w:rsidRPr="002329AA">
        <w:rPr>
          <w:rFonts w:ascii="Aptos Narrow" w:hAnsi="Aptos Narrow"/>
          <w:sz w:val="20"/>
          <w:szCs w:val="20"/>
          <w:highlight w:val="yellow"/>
        </w:rPr>
        <w:t>required</w:t>
      </w:r>
      <w:commentRangeEnd w:id="0"/>
      <w:r w:rsidR="00971DE4" w:rsidRPr="002329AA">
        <w:rPr>
          <w:rStyle w:val="CommentReference"/>
          <w:rFonts w:ascii="Aptos Narrow" w:hAnsi="Aptos Narrow"/>
          <w:sz w:val="20"/>
          <w:szCs w:val="20"/>
          <w:highlight w:val="yellow"/>
        </w:rPr>
        <w:commentReference w:id="0"/>
      </w:r>
      <w:commentRangeEnd w:id="1"/>
      <w:r w:rsidR="00D77E1A" w:rsidRPr="002329AA">
        <w:rPr>
          <w:rStyle w:val="CommentReference"/>
          <w:rFonts w:ascii="Aptos Narrow" w:hAnsi="Aptos Narrow"/>
          <w:sz w:val="20"/>
          <w:szCs w:val="20"/>
          <w:highlight w:val="yellow"/>
        </w:rPr>
        <w:commentReference w:id="1"/>
      </w:r>
      <w:r w:rsidR="002329AA" w:rsidRPr="002329AA">
        <w:rPr>
          <w:rFonts w:ascii="Aptos Narrow" w:hAnsi="Aptos Narrow"/>
          <w:sz w:val="20"/>
          <w:szCs w:val="20"/>
          <w:highlight w:val="yellow"/>
        </w:rPr>
        <w:t xml:space="preserve"> - $</w:t>
      </w:r>
    </w:p>
    <w:p w14:paraId="3E0B00D3" w14:textId="4D3D823C" w:rsidR="007B78CE" w:rsidRPr="0093517E" w:rsidRDefault="007B78CE" w:rsidP="0093517E">
      <w:pPr>
        <w:pStyle w:val="ListParagraph"/>
        <w:numPr>
          <w:ilvl w:val="0"/>
          <w:numId w:val="29"/>
        </w:numPr>
        <w:rPr>
          <w:rFonts w:ascii="Aptos Narrow" w:hAnsi="Aptos Narrow"/>
          <w:sz w:val="20"/>
          <w:szCs w:val="20"/>
        </w:rPr>
      </w:pPr>
      <w:r>
        <w:rPr>
          <w:rFonts w:ascii="Aptos Narrow" w:hAnsi="Aptos Narrow"/>
          <w:sz w:val="20"/>
          <w:szCs w:val="20"/>
        </w:rPr>
        <w:t>That we will not need to install a tempering valve to the existing HWC</w:t>
      </w:r>
      <w:r w:rsidR="002329AA">
        <w:rPr>
          <w:rFonts w:ascii="Aptos Narrow" w:hAnsi="Aptos Narrow"/>
          <w:sz w:val="20"/>
          <w:szCs w:val="20"/>
        </w:rPr>
        <w:t xml:space="preserve"> – </w:t>
      </w:r>
      <w:r w:rsidR="002329AA" w:rsidRPr="002329AA">
        <w:rPr>
          <w:rFonts w:ascii="Aptos Narrow" w:hAnsi="Aptos Narrow"/>
          <w:sz w:val="20"/>
          <w:szCs w:val="20"/>
          <w:highlight w:val="yellow"/>
        </w:rPr>
        <w:t xml:space="preserve">price if </w:t>
      </w:r>
      <w:commentRangeStart w:id="2"/>
      <w:commentRangeStart w:id="3"/>
      <w:r w:rsidR="002329AA" w:rsidRPr="002329AA">
        <w:rPr>
          <w:rFonts w:ascii="Aptos Narrow" w:hAnsi="Aptos Narrow"/>
          <w:sz w:val="20"/>
          <w:szCs w:val="20"/>
          <w:highlight w:val="yellow"/>
        </w:rPr>
        <w:t>required</w:t>
      </w:r>
      <w:commentRangeEnd w:id="2"/>
      <w:r w:rsidR="00E05FA8" w:rsidRPr="002329AA">
        <w:rPr>
          <w:rStyle w:val="CommentReference"/>
          <w:rFonts w:ascii="Aptos Narrow" w:hAnsi="Aptos Narrow"/>
          <w:sz w:val="20"/>
          <w:szCs w:val="20"/>
          <w:highlight w:val="yellow"/>
        </w:rPr>
        <w:commentReference w:id="2"/>
      </w:r>
      <w:commentRangeEnd w:id="3"/>
      <w:r w:rsidR="00D77E1A" w:rsidRPr="002329AA">
        <w:rPr>
          <w:rStyle w:val="CommentReference"/>
          <w:rFonts w:ascii="Aptos Narrow" w:hAnsi="Aptos Narrow"/>
          <w:sz w:val="20"/>
          <w:szCs w:val="20"/>
          <w:highlight w:val="yellow"/>
        </w:rPr>
        <w:commentReference w:id="3"/>
      </w:r>
      <w:r w:rsidR="002329AA" w:rsidRPr="002329AA">
        <w:rPr>
          <w:rFonts w:ascii="Aptos Narrow" w:hAnsi="Aptos Narrow"/>
          <w:sz w:val="20"/>
          <w:szCs w:val="20"/>
          <w:highlight w:val="yellow"/>
        </w:rPr>
        <w:t xml:space="preserve"> - $</w:t>
      </w:r>
    </w:p>
    <w:p w14:paraId="51C5DB33" w14:textId="77777777" w:rsidR="00E504E4" w:rsidRPr="00D354DC" w:rsidRDefault="00E504E4" w:rsidP="00E504E4">
      <w:pPr>
        <w:rPr>
          <w:rFonts w:ascii="Aptos Narrow" w:hAnsi="Aptos Narrow"/>
          <w:sz w:val="20"/>
          <w:szCs w:val="20"/>
        </w:rPr>
      </w:pPr>
      <w:r>
        <w:rPr>
          <w:rFonts w:ascii="Aptos Narrow" w:hAnsi="Aptos Narrow"/>
          <w:b/>
          <w:bCs/>
          <w:sz w:val="20"/>
          <w:szCs w:val="20"/>
        </w:rPr>
        <w:t>Scope items:</w:t>
      </w:r>
    </w:p>
    <w:p w14:paraId="2E770E0B" w14:textId="77777777" w:rsidR="009A3256" w:rsidRDefault="009A3256" w:rsidP="0083645D">
      <w:pPr>
        <w:numPr>
          <w:ilvl w:val="0"/>
          <w:numId w:val="30"/>
        </w:numPr>
        <w:rPr>
          <w:rFonts w:ascii="Aptos Narrow" w:hAnsi="Aptos Narrow"/>
          <w:b/>
          <w:bCs/>
          <w:sz w:val="20"/>
          <w:szCs w:val="20"/>
        </w:rPr>
      </w:pPr>
      <w:r>
        <w:rPr>
          <w:rFonts w:ascii="Aptos Narrow" w:hAnsi="Aptos Narrow"/>
          <w:b/>
          <w:bCs/>
          <w:sz w:val="20"/>
          <w:szCs w:val="20"/>
        </w:rPr>
        <w:lastRenderedPageBreak/>
        <w:t>Water</w:t>
      </w:r>
    </w:p>
    <w:p w14:paraId="4B1AC043" w14:textId="4910186C" w:rsidR="001E6113" w:rsidRPr="001E6113" w:rsidRDefault="001E6113" w:rsidP="00B162F0">
      <w:pPr>
        <w:numPr>
          <w:ilvl w:val="1"/>
          <w:numId w:val="30"/>
        </w:numPr>
        <w:rPr>
          <w:rFonts w:ascii="Aptos Narrow" w:hAnsi="Aptos Narrow"/>
          <w:sz w:val="20"/>
          <w:szCs w:val="20"/>
        </w:rPr>
      </w:pPr>
      <w:r w:rsidRPr="001E6113">
        <w:rPr>
          <w:rFonts w:ascii="Aptos Narrow" w:hAnsi="Aptos Narrow"/>
          <w:sz w:val="20"/>
          <w:szCs w:val="20"/>
        </w:rPr>
        <w:t xml:space="preserve">Disconnect existing </w:t>
      </w:r>
      <w:r w:rsidR="002329AA">
        <w:rPr>
          <w:rFonts w:ascii="Aptos Narrow" w:hAnsi="Aptos Narrow"/>
          <w:sz w:val="20"/>
          <w:szCs w:val="20"/>
        </w:rPr>
        <w:t xml:space="preserve">vanity unit &amp; tapware, bath &amp; tapware, </w:t>
      </w:r>
      <w:r w:rsidR="00DD652E">
        <w:rPr>
          <w:rFonts w:ascii="Aptos Narrow" w:hAnsi="Aptos Narrow"/>
          <w:sz w:val="20"/>
          <w:szCs w:val="20"/>
        </w:rPr>
        <w:t>shower and tapware, and toilet suite</w:t>
      </w:r>
      <w:r w:rsidRPr="001E6113">
        <w:rPr>
          <w:rFonts w:ascii="Aptos Narrow" w:hAnsi="Aptos Narrow"/>
          <w:sz w:val="20"/>
          <w:szCs w:val="20"/>
        </w:rPr>
        <w:t xml:space="preserve"> to allow for safe demolition work</w:t>
      </w:r>
      <w:r w:rsidR="006A760C">
        <w:rPr>
          <w:rFonts w:ascii="Aptos Narrow" w:hAnsi="Aptos Narrow"/>
          <w:sz w:val="20"/>
          <w:szCs w:val="20"/>
        </w:rPr>
        <w:t xml:space="preserve"> inc removal of existing toilet suite </w:t>
      </w:r>
    </w:p>
    <w:p w14:paraId="1C62B1C3" w14:textId="3A7E339D" w:rsidR="00950DF8" w:rsidRPr="001E6113" w:rsidRDefault="00BE01C2" w:rsidP="00B162F0">
      <w:pPr>
        <w:numPr>
          <w:ilvl w:val="1"/>
          <w:numId w:val="30"/>
        </w:numPr>
        <w:rPr>
          <w:rFonts w:ascii="Aptos Narrow" w:hAnsi="Aptos Narrow"/>
          <w:sz w:val="20"/>
          <w:szCs w:val="20"/>
        </w:rPr>
      </w:pPr>
      <w:r>
        <w:rPr>
          <w:rFonts w:ascii="Aptos Narrow" w:hAnsi="Aptos Narrow"/>
          <w:sz w:val="20"/>
          <w:szCs w:val="20"/>
        </w:rPr>
        <w:t xml:space="preserve">Decommission </w:t>
      </w:r>
      <w:r w:rsidR="00950DF8">
        <w:rPr>
          <w:rFonts w:ascii="Aptos Narrow" w:hAnsi="Aptos Narrow"/>
          <w:sz w:val="20"/>
          <w:szCs w:val="20"/>
        </w:rPr>
        <w:t>existing bath taps as not being re</w:t>
      </w:r>
      <w:r w:rsidR="004856B2">
        <w:rPr>
          <w:rFonts w:ascii="Aptos Narrow" w:hAnsi="Aptos Narrow"/>
          <w:sz w:val="20"/>
          <w:szCs w:val="20"/>
        </w:rPr>
        <w:t>used</w:t>
      </w:r>
    </w:p>
    <w:p w14:paraId="5C4E9CC2" w14:textId="5053951F" w:rsidR="001E6113" w:rsidRDefault="001E6113" w:rsidP="001E6113">
      <w:pPr>
        <w:numPr>
          <w:ilvl w:val="1"/>
          <w:numId w:val="30"/>
        </w:numPr>
        <w:rPr>
          <w:rFonts w:ascii="Aptos Narrow" w:hAnsi="Aptos Narrow"/>
          <w:sz w:val="20"/>
          <w:szCs w:val="20"/>
        </w:rPr>
      </w:pPr>
      <w:r>
        <w:rPr>
          <w:rFonts w:ascii="Aptos Narrow" w:hAnsi="Aptos Narrow"/>
          <w:sz w:val="20"/>
          <w:szCs w:val="20"/>
        </w:rPr>
        <w:t>Rough in water pipes</w:t>
      </w:r>
      <w:r w:rsidR="00E37B39">
        <w:rPr>
          <w:rFonts w:ascii="Aptos Narrow" w:hAnsi="Aptos Narrow"/>
          <w:sz w:val="20"/>
          <w:szCs w:val="20"/>
        </w:rPr>
        <w:t xml:space="preserve"> for shower</w:t>
      </w:r>
      <w:r w:rsidR="004856B2">
        <w:rPr>
          <w:rFonts w:ascii="Aptos Narrow" w:hAnsi="Aptos Narrow"/>
          <w:sz w:val="20"/>
          <w:szCs w:val="20"/>
        </w:rPr>
        <w:t xml:space="preserve"> mixer to new location</w:t>
      </w:r>
      <w:r w:rsidR="00707171">
        <w:rPr>
          <w:rFonts w:ascii="Aptos Narrow" w:hAnsi="Aptos Narrow"/>
          <w:sz w:val="20"/>
          <w:szCs w:val="20"/>
        </w:rPr>
        <w:t xml:space="preserve"> (NOT</w:t>
      </w:r>
      <w:r w:rsidR="004F2402">
        <w:rPr>
          <w:rFonts w:ascii="Aptos Narrow" w:hAnsi="Aptos Narrow"/>
          <w:sz w:val="20"/>
          <w:szCs w:val="20"/>
        </w:rPr>
        <w:t>E</w:t>
      </w:r>
      <w:r w:rsidR="00F56384">
        <w:rPr>
          <w:rFonts w:ascii="Aptos Narrow" w:hAnsi="Aptos Narrow"/>
          <w:sz w:val="20"/>
          <w:szCs w:val="20"/>
        </w:rPr>
        <w:t>: brick walls)</w:t>
      </w:r>
    </w:p>
    <w:p w14:paraId="2CEBD1A2" w14:textId="426CE2F0" w:rsidR="00BE01C2" w:rsidRPr="00BE01C2" w:rsidRDefault="00B162F0" w:rsidP="00BE01C2">
      <w:pPr>
        <w:numPr>
          <w:ilvl w:val="1"/>
          <w:numId w:val="30"/>
        </w:numPr>
        <w:rPr>
          <w:rFonts w:ascii="Aptos Narrow" w:hAnsi="Aptos Narrow"/>
          <w:b/>
          <w:bCs/>
          <w:sz w:val="20"/>
          <w:szCs w:val="20"/>
        </w:rPr>
      </w:pPr>
      <w:r>
        <w:rPr>
          <w:rFonts w:ascii="Aptos Narrow" w:hAnsi="Aptos Narrow"/>
          <w:sz w:val="20"/>
          <w:szCs w:val="20"/>
        </w:rPr>
        <w:t xml:space="preserve">Fit off all </w:t>
      </w:r>
      <w:r w:rsidR="001E6113">
        <w:rPr>
          <w:rFonts w:ascii="Aptos Narrow" w:hAnsi="Aptos Narrow"/>
          <w:sz w:val="20"/>
          <w:szCs w:val="20"/>
        </w:rPr>
        <w:t xml:space="preserve">newly </w:t>
      </w:r>
      <w:r>
        <w:rPr>
          <w:rFonts w:ascii="Aptos Narrow" w:hAnsi="Aptos Narrow"/>
          <w:sz w:val="20"/>
          <w:szCs w:val="20"/>
        </w:rPr>
        <w:t>supplied fixtures</w:t>
      </w:r>
      <w:r w:rsidR="00F56384">
        <w:rPr>
          <w:rFonts w:ascii="Aptos Narrow" w:hAnsi="Aptos Narrow"/>
          <w:sz w:val="20"/>
          <w:szCs w:val="20"/>
        </w:rPr>
        <w:t xml:space="preserve"> </w:t>
      </w:r>
      <w:r w:rsidR="00BE01C2">
        <w:rPr>
          <w:rFonts w:ascii="Aptos Narrow" w:hAnsi="Aptos Narrow"/>
          <w:sz w:val="20"/>
          <w:szCs w:val="20"/>
        </w:rPr>
        <w:t>–</w:t>
      </w:r>
      <w:r w:rsidR="006A760C">
        <w:rPr>
          <w:rFonts w:ascii="Aptos Narrow" w:hAnsi="Aptos Narrow"/>
          <w:sz w:val="20"/>
          <w:szCs w:val="20"/>
        </w:rPr>
        <w:t xml:space="preserve"> inc</w:t>
      </w:r>
      <w:r w:rsidR="00BE01C2">
        <w:rPr>
          <w:rFonts w:ascii="Aptos Narrow" w:hAnsi="Aptos Narrow"/>
          <w:sz w:val="20"/>
          <w:szCs w:val="20"/>
        </w:rPr>
        <w:t xml:space="preserve"> toilet suite, shower mixer and shower head and vanity tapware</w:t>
      </w:r>
    </w:p>
    <w:p w14:paraId="765E8B65" w14:textId="347D70D0" w:rsidR="00CF7BD6" w:rsidRDefault="006B390E" w:rsidP="00CF7BD6">
      <w:pPr>
        <w:numPr>
          <w:ilvl w:val="1"/>
          <w:numId w:val="30"/>
        </w:numPr>
        <w:rPr>
          <w:rFonts w:ascii="Aptos Narrow" w:hAnsi="Aptos Narrow"/>
          <w:sz w:val="20"/>
          <w:szCs w:val="20"/>
        </w:rPr>
      </w:pPr>
      <w:r>
        <w:rPr>
          <w:rFonts w:ascii="Aptos Narrow" w:hAnsi="Aptos Narrow"/>
          <w:sz w:val="20"/>
          <w:szCs w:val="20"/>
        </w:rPr>
        <w:t>Complete brick cutting to chase new water lines in wall</w:t>
      </w:r>
      <w:r w:rsidR="00CF7BD6" w:rsidRPr="00CF7BD6">
        <w:rPr>
          <w:rFonts w:ascii="Aptos Narrow" w:hAnsi="Aptos Narrow"/>
          <w:sz w:val="20"/>
          <w:szCs w:val="20"/>
        </w:rPr>
        <w:t xml:space="preserve"> </w:t>
      </w:r>
      <w:r w:rsidR="002C3B7B">
        <w:rPr>
          <w:rFonts w:ascii="Aptos Narrow" w:hAnsi="Aptos Narrow"/>
          <w:sz w:val="20"/>
          <w:szCs w:val="20"/>
        </w:rPr>
        <w:t>as required</w:t>
      </w:r>
    </w:p>
    <w:p w14:paraId="0F84EB99" w14:textId="3E5739C0" w:rsidR="006B390E" w:rsidRDefault="00CF7BD6" w:rsidP="003C23A5">
      <w:pPr>
        <w:numPr>
          <w:ilvl w:val="1"/>
          <w:numId w:val="30"/>
        </w:numPr>
        <w:rPr>
          <w:rFonts w:ascii="Aptos Narrow" w:hAnsi="Aptos Narrow"/>
          <w:sz w:val="20"/>
          <w:szCs w:val="20"/>
        </w:rPr>
      </w:pPr>
      <w:r>
        <w:rPr>
          <w:rFonts w:ascii="Aptos Narrow" w:hAnsi="Aptos Narrow"/>
          <w:sz w:val="20"/>
          <w:szCs w:val="20"/>
        </w:rPr>
        <w:t>Install filler to brick walls to hold new water pipes in place suitably</w:t>
      </w:r>
    </w:p>
    <w:p w14:paraId="60A1F692" w14:textId="77777777" w:rsidR="009A3256" w:rsidRPr="009A3256" w:rsidRDefault="009A3256" w:rsidP="0083645D">
      <w:pPr>
        <w:numPr>
          <w:ilvl w:val="0"/>
          <w:numId w:val="30"/>
        </w:numPr>
        <w:rPr>
          <w:rFonts w:ascii="Aptos Narrow" w:hAnsi="Aptos Narrow"/>
          <w:b/>
          <w:bCs/>
          <w:sz w:val="20"/>
          <w:szCs w:val="20"/>
        </w:rPr>
      </w:pPr>
      <w:r>
        <w:rPr>
          <w:rFonts w:ascii="Aptos Narrow" w:hAnsi="Aptos Narrow"/>
          <w:b/>
          <w:bCs/>
          <w:sz w:val="20"/>
          <w:szCs w:val="20"/>
        </w:rPr>
        <w:t>Sewer</w:t>
      </w:r>
    </w:p>
    <w:p w14:paraId="7BE3ACBA" w14:textId="57EF889C" w:rsidR="00426B3B" w:rsidRDefault="006B3912" w:rsidP="00426B3B">
      <w:pPr>
        <w:numPr>
          <w:ilvl w:val="1"/>
          <w:numId w:val="30"/>
        </w:numPr>
        <w:rPr>
          <w:rFonts w:ascii="Aptos Narrow" w:hAnsi="Aptos Narrow"/>
          <w:sz w:val="20"/>
          <w:szCs w:val="20"/>
        </w:rPr>
      </w:pPr>
      <w:r>
        <w:rPr>
          <w:rFonts w:ascii="Aptos Narrow" w:hAnsi="Aptos Narrow"/>
          <w:sz w:val="20"/>
          <w:szCs w:val="20"/>
        </w:rPr>
        <w:t>Connect all sewer to</w:t>
      </w:r>
      <w:r w:rsidR="006B390E">
        <w:rPr>
          <w:rFonts w:ascii="Aptos Narrow" w:hAnsi="Aptos Narrow"/>
          <w:sz w:val="20"/>
          <w:szCs w:val="20"/>
        </w:rPr>
        <w:t xml:space="preserve"> existing</w:t>
      </w:r>
      <w:r>
        <w:rPr>
          <w:rFonts w:ascii="Aptos Narrow" w:hAnsi="Aptos Narrow"/>
          <w:sz w:val="20"/>
          <w:szCs w:val="20"/>
        </w:rPr>
        <w:t xml:space="preserve"> </w:t>
      </w:r>
      <w:r w:rsidR="00153983">
        <w:rPr>
          <w:rFonts w:ascii="Aptos Narrow" w:hAnsi="Aptos Narrow"/>
          <w:sz w:val="20"/>
          <w:szCs w:val="20"/>
        </w:rPr>
        <w:t>connection point</w:t>
      </w:r>
      <w:r w:rsidR="00A60B62">
        <w:rPr>
          <w:rFonts w:ascii="Aptos Narrow" w:hAnsi="Aptos Narrow"/>
          <w:sz w:val="20"/>
          <w:szCs w:val="20"/>
        </w:rPr>
        <w:t>s</w:t>
      </w:r>
      <w:r w:rsidR="00153983">
        <w:rPr>
          <w:rFonts w:ascii="Aptos Narrow" w:hAnsi="Aptos Narrow"/>
          <w:sz w:val="20"/>
          <w:szCs w:val="20"/>
        </w:rPr>
        <w:t xml:space="preserve"> </w:t>
      </w:r>
      <w:r w:rsidR="006B390E">
        <w:rPr>
          <w:rFonts w:ascii="Aptos Narrow" w:hAnsi="Aptos Narrow"/>
          <w:sz w:val="20"/>
          <w:szCs w:val="20"/>
        </w:rPr>
        <w:t>on site</w:t>
      </w:r>
    </w:p>
    <w:p w14:paraId="5A59394A" w14:textId="553BF3EE" w:rsidR="00CF7BD6" w:rsidRDefault="006B390E" w:rsidP="00B162F0">
      <w:pPr>
        <w:numPr>
          <w:ilvl w:val="1"/>
          <w:numId w:val="30"/>
        </w:numPr>
        <w:rPr>
          <w:rFonts w:ascii="Aptos Narrow" w:hAnsi="Aptos Narrow"/>
          <w:sz w:val="20"/>
          <w:szCs w:val="20"/>
        </w:rPr>
      </w:pPr>
      <w:r>
        <w:rPr>
          <w:rFonts w:ascii="Aptos Narrow" w:hAnsi="Aptos Narrow"/>
          <w:sz w:val="20"/>
          <w:szCs w:val="20"/>
        </w:rPr>
        <w:t>Complete c</w:t>
      </w:r>
      <w:r w:rsidR="0050751B">
        <w:rPr>
          <w:rFonts w:ascii="Aptos Narrow" w:hAnsi="Aptos Narrow"/>
          <w:sz w:val="20"/>
          <w:szCs w:val="20"/>
        </w:rPr>
        <w:t>oncrete cutting</w:t>
      </w:r>
      <w:r>
        <w:rPr>
          <w:rFonts w:ascii="Aptos Narrow" w:hAnsi="Aptos Narrow"/>
          <w:sz w:val="20"/>
          <w:szCs w:val="20"/>
        </w:rPr>
        <w:t xml:space="preserve"> </w:t>
      </w:r>
      <w:r w:rsidR="00367745">
        <w:rPr>
          <w:rFonts w:ascii="Aptos Narrow" w:hAnsi="Aptos Narrow"/>
          <w:sz w:val="20"/>
          <w:szCs w:val="20"/>
        </w:rPr>
        <w:t xml:space="preserve">to chase new drains in </w:t>
      </w:r>
      <w:r w:rsidR="00637D8F">
        <w:rPr>
          <w:rFonts w:ascii="Aptos Narrow" w:hAnsi="Aptos Narrow"/>
          <w:sz w:val="20"/>
          <w:szCs w:val="20"/>
        </w:rPr>
        <w:t xml:space="preserve">shower </w:t>
      </w:r>
      <w:r w:rsidR="00367745">
        <w:rPr>
          <w:rFonts w:ascii="Aptos Narrow" w:hAnsi="Aptos Narrow"/>
          <w:sz w:val="20"/>
          <w:szCs w:val="20"/>
        </w:rPr>
        <w:t>floor</w:t>
      </w:r>
      <w:r w:rsidR="00637D8F">
        <w:rPr>
          <w:rFonts w:ascii="Aptos Narrow" w:hAnsi="Aptos Narrow"/>
          <w:sz w:val="20"/>
          <w:szCs w:val="20"/>
        </w:rPr>
        <w:t xml:space="preserve"> as</w:t>
      </w:r>
      <w:r w:rsidR="00A27661">
        <w:rPr>
          <w:rFonts w:ascii="Aptos Narrow" w:hAnsi="Aptos Narrow"/>
          <w:sz w:val="20"/>
          <w:szCs w:val="20"/>
        </w:rPr>
        <w:t xml:space="preserve"> required </w:t>
      </w:r>
    </w:p>
    <w:p w14:paraId="09B72B1D" w14:textId="6937C60C" w:rsidR="00C63D69" w:rsidRPr="00CA0C40" w:rsidRDefault="00CF7BD6" w:rsidP="00CA0C40">
      <w:pPr>
        <w:numPr>
          <w:ilvl w:val="1"/>
          <w:numId w:val="30"/>
        </w:numPr>
        <w:rPr>
          <w:rFonts w:ascii="Aptos Narrow" w:hAnsi="Aptos Narrow"/>
          <w:sz w:val="20"/>
          <w:szCs w:val="20"/>
        </w:rPr>
      </w:pPr>
      <w:r>
        <w:rPr>
          <w:rFonts w:ascii="Aptos Narrow" w:hAnsi="Aptos Narrow"/>
          <w:sz w:val="20"/>
          <w:szCs w:val="20"/>
        </w:rPr>
        <w:t>Install new concrete to floor to hold new drains in place suitably</w:t>
      </w:r>
    </w:p>
    <w:p w14:paraId="668E1B2B" w14:textId="2E8834BA" w:rsidR="0050751B" w:rsidRDefault="003C23A5" w:rsidP="00B162F0">
      <w:pPr>
        <w:numPr>
          <w:ilvl w:val="1"/>
          <w:numId w:val="30"/>
        </w:numPr>
        <w:rPr>
          <w:rFonts w:ascii="Aptos Narrow" w:hAnsi="Aptos Narrow"/>
          <w:sz w:val="20"/>
          <w:szCs w:val="20"/>
        </w:rPr>
      </w:pPr>
      <w:r>
        <w:rPr>
          <w:rFonts w:ascii="Aptos Narrow" w:hAnsi="Aptos Narrow"/>
          <w:sz w:val="20"/>
          <w:szCs w:val="20"/>
        </w:rPr>
        <w:t xml:space="preserve">Excavate for drains – including removal </w:t>
      </w:r>
      <w:r w:rsidR="003846E8">
        <w:rPr>
          <w:rFonts w:ascii="Aptos Narrow" w:hAnsi="Aptos Narrow"/>
          <w:sz w:val="20"/>
          <w:szCs w:val="20"/>
        </w:rPr>
        <w:t xml:space="preserve">and disposal </w:t>
      </w:r>
      <w:r>
        <w:rPr>
          <w:rFonts w:ascii="Aptos Narrow" w:hAnsi="Aptos Narrow"/>
          <w:sz w:val="20"/>
          <w:szCs w:val="20"/>
        </w:rPr>
        <w:t>of spoil, supply and placement of gravels and backfilling</w:t>
      </w:r>
      <w:r w:rsidR="00B33059">
        <w:rPr>
          <w:rFonts w:ascii="Aptos Narrow" w:hAnsi="Aptos Narrow"/>
          <w:sz w:val="20"/>
          <w:szCs w:val="20"/>
        </w:rPr>
        <w:t xml:space="preserve"> if required </w:t>
      </w:r>
    </w:p>
    <w:p w14:paraId="0C7CEE68" w14:textId="77777777" w:rsidR="00F41EC5" w:rsidRPr="00F41EC5" w:rsidRDefault="00CF0250" w:rsidP="00F41EC5">
      <w:pPr>
        <w:rPr>
          <w:rFonts w:ascii="Aptos Narrow" w:hAnsi="Aptos Narrow"/>
          <w:b/>
          <w:bCs/>
        </w:rPr>
      </w:pPr>
      <w:r>
        <w:rPr>
          <w:noProof/>
        </w:rPr>
      </w:r>
      <w:r>
        <w:pict w14:anchorId="4D1496AE">
          <v:rect id="Horizontal Line 9" o:spid="_x0000_s205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FD2C8D9" w14:textId="77777777" w:rsidR="00F41EC5" w:rsidRPr="00F41EC5" w:rsidRDefault="00F41EC5" w:rsidP="00F41EC5">
      <w:pPr>
        <w:rPr>
          <w:rFonts w:ascii="Aptos Narrow" w:hAnsi="Aptos Narrow"/>
          <w:b/>
          <w:bCs/>
        </w:rPr>
      </w:pPr>
      <w:r w:rsidRPr="00A63456">
        <w:rPr>
          <w:rFonts w:ascii="Aptos Narrow" w:hAnsi="Aptos Narrow"/>
          <w:b/>
          <w:bCs/>
        </w:rPr>
        <w:t>Plumbing &amp; Sanitary Fittings</w:t>
      </w:r>
    </w:p>
    <w:p w14:paraId="44700818" w14:textId="77777777" w:rsidR="0006642C" w:rsidRDefault="0006642C" w:rsidP="0006642C">
      <w:pPr>
        <w:rPr>
          <w:rFonts w:ascii="Aptos Narrow" w:hAnsi="Aptos Narrow"/>
          <w:b/>
          <w:bCs/>
          <w:sz w:val="20"/>
          <w:szCs w:val="20"/>
        </w:rPr>
      </w:pPr>
    </w:p>
    <w:p w14:paraId="1E8EB352" w14:textId="77777777" w:rsidR="00262FF7" w:rsidRDefault="00262FF7" w:rsidP="00262FF7">
      <w:pPr>
        <w:rPr>
          <w:rFonts w:ascii="Aptos Narrow" w:hAnsi="Aptos Narrow"/>
          <w:b/>
          <w:bCs/>
          <w:sz w:val="20"/>
          <w:szCs w:val="20"/>
        </w:rPr>
      </w:pPr>
      <w:r>
        <w:rPr>
          <w:rFonts w:ascii="Aptos Narrow" w:hAnsi="Aptos Narrow"/>
          <w:b/>
          <w:bCs/>
          <w:sz w:val="20"/>
          <w:szCs w:val="20"/>
        </w:rPr>
        <w:t>Overview:</w:t>
      </w:r>
    </w:p>
    <w:p w14:paraId="4C44A1D8" w14:textId="6E1D4EE6" w:rsidR="0006642C" w:rsidRPr="00262FF7" w:rsidRDefault="0006642C" w:rsidP="00262FF7">
      <w:pPr>
        <w:pStyle w:val="ListParagraph"/>
        <w:numPr>
          <w:ilvl w:val="0"/>
          <w:numId w:val="30"/>
        </w:numPr>
        <w:rPr>
          <w:rFonts w:ascii="Aptos Narrow" w:hAnsi="Aptos Narrow"/>
          <w:sz w:val="20"/>
          <w:szCs w:val="20"/>
        </w:rPr>
      </w:pPr>
      <w:r w:rsidRPr="00262FF7">
        <w:rPr>
          <w:rFonts w:ascii="Aptos Narrow" w:hAnsi="Aptos Narrow"/>
          <w:sz w:val="20"/>
          <w:szCs w:val="20"/>
        </w:rPr>
        <w:t>Covers new sanitary fittings installed within renovated areas. This may include replacement of existing fixtures. Allowances reflect upgraded finishes. Integration with existing services is considered.</w:t>
      </w:r>
    </w:p>
    <w:p w14:paraId="5BE8F121" w14:textId="77777777" w:rsidR="00655FF2" w:rsidRPr="00D354DC" w:rsidRDefault="00655FF2" w:rsidP="00655FF2">
      <w:pPr>
        <w:rPr>
          <w:rFonts w:ascii="Aptos Narrow" w:hAnsi="Aptos Narrow"/>
          <w:sz w:val="20"/>
          <w:szCs w:val="20"/>
        </w:rPr>
      </w:pPr>
      <w:r w:rsidRPr="00BC053D">
        <w:rPr>
          <w:rFonts w:ascii="Aptos Narrow" w:hAnsi="Aptos Narrow"/>
          <w:b/>
          <w:bCs/>
          <w:sz w:val="20"/>
          <w:szCs w:val="20"/>
        </w:rPr>
        <w:t>Assumption</w:t>
      </w:r>
      <w:r>
        <w:rPr>
          <w:rFonts w:ascii="Aptos Narrow" w:hAnsi="Aptos Narrow"/>
          <w:b/>
          <w:bCs/>
          <w:sz w:val="20"/>
          <w:szCs w:val="20"/>
        </w:rPr>
        <w:t>s</w:t>
      </w:r>
      <w:r w:rsidRPr="004E253B">
        <w:rPr>
          <w:rFonts w:ascii="Aptos Narrow" w:hAnsi="Aptos Narrow"/>
          <w:sz w:val="20"/>
          <w:szCs w:val="20"/>
        </w:rPr>
        <w:t>:</w:t>
      </w:r>
      <w:r>
        <w:rPr>
          <w:rFonts w:ascii="Aptos Narrow" w:hAnsi="Aptos Narrow"/>
          <w:b/>
          <w:bCs/>
          <w:sz w:val="20"/>
          <w:szCs w:val="20"/>
        </w:rPr>
        <w:t xml:space="preserve"> </w:t>
      </w:r>
    </w:p>
    <w:p w14:paraId="12776977" w14:textId="77777777" w:rsidR="00E504E4" w:rsidRDefault="00E504E4" w:rsidP="00E504E4">
      <w:pPr>
        <w:rPr>
          <w:rFonts w:ascii="Aptos Narrow" w:hAnsi="Aptos Narrow"/>
          <w:b/>
          <w:bCs/>
          <w:sz w:val="20"/>
          <w:szCs w:val="20"/>
        </w:rPr>
      </w:pPr>
    </w:p>
    <w:p w14:paraId="0A15BFD8" w14:textId="77777777" w:rsidR="00E504E4" w:rsidRPr="00D354DC" w:rsidRDefault="00E504E4" w:rsidP="00E504E4">
      <w:pPr>
        <w:rPr>
          <w:rFonts w:ascii="Aptos Narrow" w:hAnsi="Aptos Narrow"/>
          <w:sz w:val="20"/>
          <w:szCs w:val="20"/>
        </w:rPr>
      </w:pPr>
      <w:r>
        <w:rPr>
          <w:rFonts w:ascii="Aptos Narrow" w:hAnsi="Aptos Narrow"/>
          <w:b/>
          <w:bCs/>
          <w:sz w:val="20"/>
          <w:szCs w:val="20"/>
        </w:rPr>
        <w:t>Scope items:</w:t>
      </w:r>
    </w:p>
    <w:p w14:paraId="7F6D6B20" w14:textId="77777777" w:rsidR="00CF4C97" w:rsidRDefault="00CF4C97" w:rsidP="00F41EC5">
      <w:pPr>
        <w:numPr>
          <w:ilvl w:val="0"/>
          <w:numId w:val="31"/>
        </w:numPr>
        <w:rPr>
          <w:rFonts w:ascii="Aptos Narrow" w:hAnsi="Aptos Narrow"/>
          <w:sz w:val="20"/>
          <w:szCs w:val="20"/>
        </w:rPr>
      </w:pPr>
      <w:r w:rsidRPr="002A6C9B">
        <w:rPr>
          <w:rFonts w:ascii="Aptos Narrow" w:hAnsi="Aptos Narrow"/>
          <w:sz w:val="20"/>
          <w:szCs w:val="20"/>
        </w:rPr>
        <w:t xml:space="preserve">Supply and delivery of </w:t>
      </w:r>
      <w:r w:rsidR="002A6C9B" w:rsidRPr="002A6C9B">
        <w:rPr>
          <w:rFonts w:ascii="Aptos Narrow" w:hAnsi="Aptos Narrow"/>
          <w:sz w:val="20"/>
          <w:szCs w:val="20"/>
        </w:rPr>
        <w:t>fittings &amp; fixtures for bathroom</w:t>
      </w:r>
    </w:p>
    <w:p w14:paraId="6A634E70" w14:textId="19DF8EAF" w:rsidR="00C2773B" w:rsidRPr="00BD08E7" w:rsidRDefault="00C2773B" w:rsidP="00C2773B">
      <w:pPr>
        <w:numPr>
          <w:ilvl w:val="1"/>
          <w:numId w:val="31"/>
        </w:numPr>
        <w:rPr>
          <w:rFonts w:ascii="Aptos Narrow" w:hAnsi="Aptos Narrow"/>
          <w:sz w:val="20"/>
          <w:szCs w:val="20"/>
        </w:rPr>
      </w:pPr>
      <w:r w:rsidRPr="00BD08E7">
        <w:rPr>
          <w:rFonts w:ascii="Aptos Narrow" w:hAnsi="Aptos Narrow"/>
          <w:sz w:val="20"/>
          <w:szCs w:val="20"/>
        </w:rPr>
        <w:t>Shower mixer</w:t>
      </w:r>
      <w:r w:rsidR="001E2154" w:rsidRPr="00BD08E7">
        <w:rPr>
          <w:rFonts w:ascii="Aptos Narrow" w:hAnsi="Aptos Narrow"/>
          <w:sz w:val="20"/>
          <w:szCs w:val="20"/>
        </w:rPr>
        <w:t xml:space="preserve"> – to be fitted in </w:t>
      </w:r>
      <w:r w:rsidR="00036512" w:rsidRPr="00BD08E7">
        <w:rPr>
          <w:rFonts w:ascii="Aptos Narrow" w:hAnsi="Aptos Narrow"/>
          <w:sz w:val="20"/>
          <w:szCs w:val="20"/>
        </w:rPr>
        <w:t>shower ledge wall</w:t>
      </w:r>
      <w:r w:rsidR="00455908">
        <w:rPr>
          <w:rFonts w:ascii="Aptos Narrow" w:hAnsi="Aptos Narrow"/>
          <w:sz w:val="20"/>
          <w:szCs w:val="20"/>
        </w:rPr>
        <w:t xml:space="preserve"> – Empire Slim Wall Mixer – Round Plate - Chrome</w:t>
      </w:r>
    </w:p>
    <w:p w14:paraId="7EC5160B" w14:textId="2811D01D" w:rsidR="00C2773B" w:rsidRPr="00BD08E7" w:rsidRDefault="00C2773B" w:rsidP="00C2773B">
      <w:pPr>
        <w:numPr>
          <w:ilvl w:val="1"/>
          <w:numId w:val="31"/>
        </w:numPr>
        <w:rPr>
          <w:rFonts w:ascii="Aptos Narrow" w:hAnsi="Aptos Narrow"/>
          <w:sz w:val="20"/>
          <w:szCs w:val="20"/>
        </w:rPr>
      </w:pPr>
      <w:r w:rsidRPr="00BD08E7">
        <w:rPr>
          <w:rFonts w:ascii="Aptos Narrow" w:hAnsi="Aptos Narrow"/>
          <w:sz w:val="20"/>
          <w:szCs w:val="20"/>
        </w:rPr>
        <w:t>Shower head</w:t>
      </w:r>
      <w:r w:rsidR="00036512" w:rsidRPr="00BD08E7">
        <w:rPr>
          <w:rFonts w:ascii="Aptos Narrow" w:hAnsi="Aptos Narrow"/>
          <w:sz w:val="20"/>
          <w:szCs w:val="20"/>
        </w:rPr>
        <w:t xml:space="preserve"> – to be fitted roughly where existing one is</w:t>
      </w:r>
      <w:r w:rsidR="00455908">
        <w:rPr>
          <w:rFonts w:ascii="Aptos Narrow" w:hAnsi="Aptos Narrow"/>
          <w:sz w:val="20"/>
          <w:szCs w:val="20"/>
        </w:rPr>
        <w:t xml:space="preserve"> – Empire Slim Rail Shower - Chrome</w:t>
      </w:r>
    </w:p>
    <w:p w14:paraId="69EBB1C2" w14:textId="354B27FA" w:rsidR="00C2773B" w:rsidRPr="00BD08E7" w:rsidRDefault="00C2773B" w:rsidP="00C2773B">
      <w:pPr>
        <w:numPr>
          <w:ilvl w:val="1"/>
          <w:numId w:val="31"/>
        </w:numPr>
        <w:rPr>
          <w:rFonts w:ascii="Aptos Narrow" w:hAnsi="Aptos Narrow"/>
          <w:sz w:val="20"/>
          <w:szCs w:val="20"/>
        </w:rPr>
      </w:pPr>
      <w:r w:rsidRPr="00BD08E7">
        <w:rPr>
          <w:rFonts w:ascii="Aptos Narrow" w:hAnsi="Aptos Narrow"/>
          <w:sz w:val="20"/>
          <w:szCs w:val="20"/>
        </w:rPr>
        <w:t>Vanity unit</w:t>
      </w:r>
      <w:r w:rsidR="00036512" w:rsidRPr="00BD08E7">
        <w:rPr>
          <w:rFonts w:ascii="Aptos Narrow" w:hAnsi="Aptos Narrow"/>
          <w:sz w:val="20"/>
          <w:szCs w:val="20"/>
        </w:rPr>
        <w:t xml:space="preserve"> – to be installed in place of existing</w:t>
      </w:r>
      <w:r w:rsidR="00F90A7C">
        <w:rPr>
          <w:rFonts w:ascii="Aptos Narrow" w:hAnsi="Aptos Narrow"/>
          <w:sz w:val="20"/>
          <w:szCs w:val="20"/>
        </w:rPr>
        <w:t xml:space="preserve"> </w:t>
      </w:r>
      <w:r w:rsidR="00244DA2">
        <w:rPr>
          <w:rFonts w:ascii="Aptos Narrow" w:hAnsi="Aptos Narrow"/>
          <w:sz w:val="20"/>
          <w:szCs w:val="20"/>
        </w:rPr>
        <w:t>–</w:t>
      </w:r>
      <w:r w:rsidR="00F90A7C">
        <w:rPr>
          <w:rFonts w:ascii="Aptos Narrow" w:hAnsi="Aptos Narrow"/>
          <w:sz w:val="20"/>
          <w:szCs w:val="20"/>
        </w:rPr>
        <w:t xml:space="preserve"> </w:t>
      </w:r>
      <w:r w:rsidR="00244DA2">
        <w:rPr>
          <w:rFonts w:ascii="Aptos Narrow" w:hAnsi="Aptos Narrow"/>
          <w:sz w:val="20"/>
          <w:szCs w:val="20"/>
        </w:rPr>
        <w:t>Nevada Plus – 900mm, Alpha Ceramic Top, Floor mounted</w:t>
      </w:r>
    </w:p>
    <w:p w14:paraId="70E7FE20" w14:textId="52295A86" w:rsidR="00C2773B" w:rsidRPr="00BD08E7" w:rsidRDefault="00C2773B" w:rsidP="00C2773B">
      <w:pPr>
        <w:numPr>
          <w:ilvl w:val="1"/>
          <w:numId w:val="31"/>
        </w:numPr>
        <w:rPr>
          <w:rFonts w:ascii="Aptos Narrow" w:hAnsi="Aptos Narrow"/>
          <w:sz w:val="20"/>
          <w:szCs w:val="20"/>
        </w:rPr>
      </w:pPr>
      <w:r w:rsidRPr="00BD08E7">
        <w:rPr>
          <w:rFonts w:ascii="Aptos Narrow" w:hAnsi="Aptos Narrow"/>
          <w:sz w:val="20"/>
          <w:szCs w:val="20"/>
        </w:rPr>
        <w:t>Vanity plug &amp; waste</w:t>
      </w:r>
      <w:r w:rsidR="00091117" w:rsidRPr="00BD08E7">
        <w:rPr>
          <w:rFonts w:ascii="Aptos Narrow" w:hAnsi="Aptos Narrow"/>
          <w:sz w:val="20"/>
          <w:szCs w:val="20"/>
        </w:rPr>
        <w:t xml:space="preserve"> – to suit basin</w:t>
      </w:r>
      <w:r w:rsidR="00DD7122">
        <w:rPr>
          <w:rFonts w:ascii="Aptos Narrow" w:hAnsi="Aptos Narrow"/>
          <w:sz w:val="20"/>
          <w:szCs w:val="20"/>
        </w:rPr>
        <w:t xml:space="preserve"> – Misha Pop Up – 32mm Chrome</w:t>
      </w:r>
    </w:p>
    <w:p w14:paraId="0F0CFD4D" w14:textId="6BE33ACD" w:rsidR="00C2773B" w:rsidRPr="00BD08E7" w:rsidRDefault="00C2773B" w:rsidP="00C2773B">
      <w:pPr>
        <w:numPr>
          <w:ilvl w:val="1"/>
          <w:numId w:val="31"/>
        </w:numPr>
        <w:rPr>
          <w:rFonts w:ascii="Aptos Narrow" w:hAnsi="Aptos Narrow"/>
          <w:sz w:val="20"/>
          <w:szCs w:val="20"/>
        </w:rPr>
      </w:pPr>
      <w:r w:rsidRPr="00BD08E7">
        <w:rPr>
          <w:rFonts w:ascii="Aptos Narrow" w:hAnsi="Aptos Narrow"/>
          <w:sz w:val="20"/>
          <w:szCs w:val="20"/>
        </w:rPr>
        <w:t>Vanity tapware</w:t>
      </w:r>
      <w:r w:rsidR="00091117" w:rsidRPr="00BD08E7">
        <w:rPr>
          <w:rFonts w:ascii="Aptos Narrow" w:hAnsi="Aptos Narrow"/>
          <w:sz w:val="20"/>
          <w:szCs w:val="20"/>
        </w:rPr>
        <w:t xml:space="preserve"> – to be basin mounted (not wall mounted)</w:t>
      </w:r>
      <w:r w:rsidR="00DD7122">
        <w:rPr>
          <w:rFonts w:ascii="Aptos Narrow" w:hAnsi="Aptos Narrow"/>
          <w:sz w:val="20"/>
          <w:szCs w:val="20"/>
        </w:rPr>
        <w:t xml:space="preserve"> – Lina Basin Mixer - Chrome</w:t>
      </w:r>
    </w:p>
    <w:p w14:paraId="55005F32" w14:textId="218CD1F5" w:rsidR="002848EA" w:rsidRPr="00BD08E7" w:rsidRDefault="002848EA" w:rsidP="00C2773B">
      <w:pPr>
        <w:numPr>
          <w:ilvl w:val="1"/>
          <w:numId w:val="31"/>
        </w:numPr>
        <w:rPr>
          <w:rFonts w:ascii="Aptos Narrow" w:hAnsi="Aptos Narrow"/>
          <w:sz w:val="20"/>
          <w:szCs w:val="20"/>
        </w:rPr>
      </w:pPr>
      <w:r>
        <w:rPr>
          <w:rFonts w:ascii="Aptos Narrow" w:hAnsi="Aptos Narrow"/>
          <w:sz w:val="20"/>
          <w:szCs w:val="20"/>
        </w:rPr>
        <w:t>Towel Ring – Misha Towel Ring - Chrome</w:t>
      </w:r>
    </w:p>
    <w:p w14:paraId="5FB0C713" w14:textId="2CB2495C" w:rsidR="00C2773B" w:rsidRPr="00BD08E7" w:rsidRDefault="00C2773B" w:rsidP="00C2773B">
      <w:pPr>
        <w:numPr>
          <w:ilvl w:val="1"/>
          <w:numId w:val="31"/>
        </w:numPr>
        <w:rPr>
          <w:rFonts w:ascii="Aptos Narrow" w:hAnsi="Aptos Narrow"/>
          <w:sz w:val="20"/>
          <w:szCs w:val="20"/>
        </w:rPr>
      </w:pPr>
      <w:r w:rsidRPr="00BD08E7">
        <w:rPr>
          <w:rFonts w:ascii="Aptos Narrow" w:hAnsi="Aptos Narrow"/>
          <w:sz w:val="20"/>
          <w:szCs w:val="20"/>
        </w:rPr>
        <w:t>Robe Hooks</w:t>
      </w:r>
      <w:r w:rsidR="0009765B" w:rsidRPr="00BD08E7">
        <w:rPr>
          <w:rFonts w:ascii="Aptos Narrow" w:hAnsi="Aptos Narrow"/>
          <w:sz w:val="20"/>
          <w:szCs w:val="20"/>
        </w:rPr>
        <w:t xml:space="preserve"> – </w:t>
      </w:r>
      <w:r w:rsidR="00530014">
        <w:rPr>
          <w:rFonts w:ascii="Aptos Narrow" w:hAnsi="Aptos Narrow"/>
          <w:sz w:val="20"/>
          <w:szCs w:val="20"/>
        </w:rPr>
        <w:t>Lina Robe Hooks - Chrome</w:t>
      </w:r>
    </w:p>
    <w:p w14:paraId="1BD20443" w14:textId="7BE533F1" w:rsidR="00C2773B" w:rsidRPr="00BD08E7" w:rsidRDefault="00C2773B" w:rsidP="00C2773B">
      <w:pPr>
        <w:numPr>
          <w:ilvl w:val="1"/>
          <w:numId w:val="31"/>
        </w:numPr>
        <w:rPr>
          <w:rFonts w:ascii="Aptos Narrow" w:hAnsi="Aptos Narrow"/>
          <w:sz w:val="20"/>
          <w:szCs w:val="20"/>
        </w:rPr>
      </w:pPr>
      <w:commentRangeStart w:id="4"/>
      <w:commentRangeStart w:id="5"/>
      <w:r w:rsidRPr="00BD08E7">
        <w:rPr>
          <w:rFonts w:ascii="Aptos Narrow" w:hAnsi="Aptos Narrow"/>
          <w:sz w:val="20"/>
          <w:szCs w:val="20"/>
        </w:rPr>
        <w:t>Shower floor waste</w:t>
      </w:r>
      <w:r w:rsidR="0009765B" w:rsidRPr="00BD08E7">
        <w:rPr>
          <w:rFonts w:ascii="Aptos Narrow" w:hAnsi="Aptos Narrow"/>
          <w:sz w:val="20"/>
          <w:szCs w:val="20"/>
        </w:rPr>
        <w:t xml:space="preserve"> – suggest tile insert – square grate</w:t>
      </w:r>
      <w:commentRangeEnd w:id="4"/>
      <w:r w:rsidR="000C69D0" w:rsidRPr="00BD08E7">
        <w:rPr>
          <w:rStyle w:val="CommentReference"/>
          <w:rFonts w:ascii="Aptos Narrow" w:hAnsi="Aptos Narrow"/>
          <w:sz w:val="20"/>
          <w:szCs w:val="20"/>
        </w:rPr>
        <w:commentReference w:id="4"/>
      </w:r>
      <w:commentRangeEnd w:id="5"/>
      <w:r w:rsidR="008333CD" w:rsidRPr="00BD08E7">
        <w:rPr>
          <w:rStyle w:val="CommentReference"/>
          <w:rFonts w:ascii="Aptos Narrow" w:hAnsi="Aptos Narrow"/>
          <w:sz w:val="20"/>
          <w:szCs w:val="20"/>
        </w:rPr>
        <w:commentReference w:id="5"/>
      </w:r>
    </w:p>
    <w:p w14:paraId="03F65AD3" w14:textId="49ACA111" w:rsidR="002A6C9B" w:rsidRPr="002A6C9B" w:rsidRDefault="002A6C9B" w:rsidP="002A6C9B">
      <w:pPr>
        <w:numPr>
          <w:ilvl w:val="0"/>
          <w:numId w:val="31"/>
        </w:numPr>
        <w:rPr>
          <w:rFonts w:ascii="Aptos Narrow" w:hAnsi="Aptos Narrow"/>
          <w:sz w:val="20"/>
          <w:szCs w:val="20"/>
        </w:rPr>
      </w:pPr>
      <w:r w:rsidRPr="002A6C9B">
        <w:rPr>
          <w:rFonts w:ascii="Aptos Narrow" w:hAnsi="Aptos Narrow"/>
          <w:sz w:val="20"/>
          <w:szCs w:val="20"/>
        </w:rPr>
        <w:t xml:space="preserve">Supply and delivery of fittings &amp; fixtures for </w:t>
      </w:r>
      <w:r w:rsidR="0075646E">
        <w:rPr>
          <w:rFonts w:ascii="Aptos Narrow" w:hAnsi="Aptos Narrow"/>
          <w:sz w:val="20"/>
          <w:szCs w:val="20"/>
        </w:rPr>
        <w:t>WC</w:t>
      </w:r>
    </w:p>
    <w:p w14:paraId="2F62393D" w14:textId="48A61F61" w:rsidR="00F41EC5" w:rsidRPr="00AD49AF" w:rsidRDefault="00F41EC5" w:rsidP="00D34F6C">
      <w:pPr>
        <w:numPr>
          <w:ilvl w:val="1"/>
          <w:numId w:val="31"/>
        </w:numPr>
        <w:rPr>
          <w:rFonts w:ascii="Aptos Narrow" w:hAnsi="Aptos Narrow"/>
          <w:sz w:val="20"/>
          <w:szCs w:val="20"/>
        </w:rPr>
      </w:pPr>
      <w:r w:rsidRPr="00AD49AF">
        <w:rPr>
          <w:rFonts w:ascii="Aptos Narrow" w:hAnsi="Aptos Narrow"/>
          <w:sz w:val="20"/>
          <w:szCs w:val="20"/>
        </w:rPr>
        <w:t>Toilet</w:t>
      </w:r>
      <w:r w:rsidR="008F6A33" w:rsidRPr="00AD49AF">
        <w:rPr>
          <w:rFonts w:ascii="Aptos Narrow" w:hAnsi="Aptos Narrow"/>
          <w:sz w:val="20"/>
          <w:szCs w:val="20"/>
        </w:rPr>
        <w:t xml:space="preserve"> – over height seat</w:t>
      </w:r>
      <w:r w:rsidR="0009765B" w:rsidRPr="00AD49AF">
        <w:rPr>
          <w:rFonts w:ascii="Aptos Narrow" w:hAnsi="Aptos Narrow"/>
          <w:sz w:val="20"/>
          <w:szCs w:val="20"/>
        </w:rPr>
        <w:t xml:space="preserve"> – </w:t>
      </w:r>
      <w:r w:rsidR="002848EA">
        <w:rPr>
          <w:rFonts w:ascii="Aptos Narrow" w:hAnsi="Aptos Narrow"/>
          <w:sz w:val="20"/>
          <w:szCs w:val="20"/>
        </w:rPr>
        <w:t>Vera BTW Uni80-180 Extra High Tornado Toilet Suite</w:t>
      </w:r>
    </w:p>
    <w:p w14:paraId="663AA942" w14:textId="548871D7" w:rsidR="00D34F6C" w:rsidRDefault="00D34F6C" w:rsidP="00D34F6C">
      <w:pPr>
        <w:numPr>
          <w:ilvl w:val="1"/>
          <w:numId w:val="31"/>
        </w:numPr>
        <w:rPr>
          <w:rFonts w:ascii="Aptos Narrow" w:hAnsi="Aptos Narrow"/>
          <w:sz w:val="20"/>
          <w:szCs w:val="20"/>
        </w:rPr>
      </w:pPr>
      <w:r w:rsidRPr="00AD49AF">
        <w:rPr>
          <w:rFonts w:ascii="Aptos Narrow" w:hAnsi="Aptos Narrow"/>
          <w:sz w:val="20"/>
          <w:szCs w:val="20"/>
        </w:rPr>
        <w:t>Toilet Roll Holder</w:t>
      </w:r>
      <w:r w:rsidR="0009765B" w:rsidRPr="00AD49AF">
        <w:rPr>
          <w:rFonts w:ascii="Aptos Narrow" w:hAnsi="Aptos Narrow"/>
          <w:sz w:val="20"/>
          <w:szCs w:val="20"/>
        </w:rPr>
        <w:t xml:space="preserve"> – to replace </w:t>
      </w:r>
      <w:commentRangeStart w:id="6"/>
      <w:r w:rsidR="0009765B" w:rsidRPr="00AD49AF">
        <w:rPr>
          <w:rFonts w:ascii="Aptos Narrow" w:hAnsi="Aptos Narrow"/>
          <w:sz w:val="20"/>
          <w:szCs w:val="20"/>
        </w:rPr>
        <w:t>existing</w:t>
      </w:r>
      <w:commentRangeEnd w:id="6"/>
      <w:r w:rsidR="00A85805">
        <w:rPr>
          <w:rStyle w:val="CommentReference"/>
          <w:rFonts w:ascii="Aptos Narrow" w:hAnsi="Aptos Narrow"/>
          <w:sz w:val="20"/>
          <w:szCs w:val="20"/>
        </w:rPr>
        <w:commentReference w:id="6"/>
      </w:r>
      <w:r w:rsidR="00455908">
        <w:rPr>
          <w:rFonts w:ascii="Aptos Narrow" w:hAnsi="Aptos Narrow"/>
          <w:sz w:val="20"/>
          <w:szCs w:val="20"/>
        </w:rPr>
        <w:t xml:space="preserve"> – Lin</w:t>
      </w:r>
      <w:r w:rsidR="002848EA">
        <w:rPr>
          <w:rFonts w:ascii="Aptos Narrow" w:hAnsi="Aptos Narrow"/>
          <w:sz w:val="20"/>
          <w:szCs w:val="20"/>
        </w:rPr>
        <w:t>a Toilet Roll Holder - Chrome</w:t>
      </w:r>
    </w:p>
    <w:p w14:paraId="43E0D011" w14:textId="77777777" w:rsidR="00DD7122" w:rsidRDefault="00DD7122" w:rsidP="00DD7122">
      <w:pPr>
        <w:rPr>
          <w:rFonts w:ascii="Aptos Narrow" w:hAnsi="Aptos Narrow"/>
          <w:sz w:val="20"/>
          <w:szCs w:val="20"/>
        </w:rPr>
      </w:pPr>
    </w:p>
    <w:p w14:paraId="2B3667A6" w14:textId="5B2EC28D" w:rsidR="00DD7122" w:rsidRPr="002848EA" w:rsidRDefault="00DD7122" w:rsidP="00DD7122">
      <w:pPr>
        <w:rPr>
          <w:rFonts w:ascii="Aptos Narrow" w:hAnsi="Aptos Narrow"/>
          <w:b/>
          <w:bCs/>
          <w:sz w:val="20"/>
          <w:szCs w:val="20"/>
        </w:rPr>
      </w:pPr>
      <w:r w:rsidRPr="002848EA">
        <w:rPr>
          <w:rFonts w:ascii="Aptos Narrow" w:hAnsi="Aptos Narrow"/>
          <w:b/>
          <w:bCs/>
          <w:sz w:val="20"/>
          <w:szCs w:val="20"/>
        </w:rPr>
        <w:t>Exclusions:</w:t>
      </w:r>
    </w:p>
    <w:p w14:paraId="2A7C7793" w14:textId="1EB580C8" w:rsidR="00DD7122" w:rsidRPr="00BD08E7" w:rsidRDefault="00DD7122" w:rsidP="00DD7122">
      <w:pPr>
        <w:numPr>
          <w:ilvl w:val="0"/>
          <w:numId w:val="31"/>
        </w:numPr>
        <w:rPr>
          <w:rFonts w:ascii="Aptos Narrow" w:hAnsi="Aptos Narrow"/>
          <w:sz w:val="20"/>
          <w:szCs w:val="20"/>
        </w:rPr>
      </w:pPr>
      <w:r>
        <w:rPr>
          <w:rFonts w:ascii="Aptos Narrow" w:hAnsi="Aptos Narrow"/>
          <w:sz w:val="20"/>
          <w:szCs w:val="20"/>
        </w:rPr>
        <w:t>No allowance to supply and/or install a new w</w:t>
      </w:r>
      <w:r w:rsidRPr="00BD08E7">
        <w:rPr>
          <w:rFonts w:ascii="Aptos Narrow" w:hAnsi="Aptos Narrow"/>
          <w:sz w:val="20"/>
          <w:szCs w:val="20"/>
        </w:rPr>
        <w:t xml:space="preserve">all mirror – </w:t>
      </w:r>
      <w:r>
        <w:rPr>
          <w:rFonts w:ascii="Aptos Narrow" w:hAnsi="Aptos Narrow"/>
          <w:sz w:val="20"/>
          <w:szCs w:val="20"/>
        </w:rPr>
        <w:t>existing to remain</w:t>
      </w:r>
    </w:p>
    <w:p w14:paraId="2A16F0B6" w14:textId="120E492C" w:rsidR="002848EA" w:rsidRDefault="002848EA" w:rsidP="002848EA">
      <w:pPr>
        <w:numPr>
          <w:ilvl w:val="0"/>
          <w:numId w:val="31"/>
        </w:numPr>
        <w:rPr>
          <w:rFonts w:ascii="Aptos Narrow" w:hAnsi="Aptos Narrow"/>
          <w:sz w:val="20"/>
          <w:szCs w:val="20"/>
        </w:rPr>
      </w:pPr>
      <w:r>
        <w:rPr>
          <w:rFonts w:ascii="Aptos Narrow" w:hAnsi="Aptos Narrow"/>
          <w:sz w:val="20"/>
          <w:szCs w:val="20"/>
        </w:rPr>
        <w:t>No allowance to supply and/or install a new t</w:t>
      </w:r>
      <w:r w:rsidRPr="00BD08E7">
        <w:rPr>
          <w:rFonts w:ascii="Aptos Narrow" w:hAnsi="Aptos Narrow"/>
          <w:sz w:val="20"/>
          <w:szCs w:val="20"/>
        </w:rPr>
        <w:t xml:space="preserve">owel </w:t>
      </w:r>
      <w:r>
        <w:rPr>
          <w:rFonts w:ascii="Aptos Narrow" w:hAnsi="Aptos Narrow"/>
          <w:sz w:val="20"/>
          <w:szCs w:val="20"/>
        </w:rPr>
        <w:t>r</w:t>
      </w:r>
      <w:r w:rsidRPr="00BD08E7">
        <w:rPr>
          <w:rFonts w:ascii="Aptos Narrow" w:hAnsi="Aptos Narrow"/>
          <w:sz w:val="20"/>
          <w:szCs w:val="20"/>
        </w:rPr>
        <w:t xml:space="preserve">ail – </w:t>
      </w:r>
      <w:r>
        <w:rPr>
          <w:rFonts w:ascii="Aptos Narrow" w:hAnsi="Aptos Narrow"/>
          <w:sz w:val="20"/>
          <w:szCs w:val="20"/>
        </w:rPr>
        <w:t>existing to remain</w:t>
      </w:r>
    </w:p>
    <w:p w14:paraId="5CF2D479" w14:textId="47516546" w:rsidR="00DD7122" w:rsidRPr="002848EA" w:rsidRDefault="00DD7122" w:rsidP="002848EA">
      <w:pPr>
        <w:ind w:left="360"/>
        <w:rPr>
          <w:rFonts w:ascii="Aptos Narrow" w:hAnsi="Aptos Narrow"/>
          <w:sz w:val="20"/>
          <w:szCs w:val="20"/>
        </w:rPr>
      </w:pPr>
    </w:p>
    <w:p w14:paraId="1A42C46C" w14:textId="77777777" w:rsidR="00F41EC5" w:rsidRPr="00F41EC5" w:rsidRDefault="00CF0250" w:rsidP="00F41EC5">
      <w:pPr>
        <w:rPr>
          <w:rFonts w:ascii="Aptos Narrow" w:hAnsi="Aptos Narrow"/>
          <w:b/>
          <w:bCs/>
        </w:rPr>
      </w:pPr>
      <w:r>
        <w:rPr>
          <w:noProof/>
        </w:rPr>
      </w:r>
      <w:r>
        <w:pict w14:anchorId="5326A04F">
          <v:rect id="Horizontal Line 10" o:spid="_x0000_s205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8A47B59" w14:textId="77777777" w:rsidR="00F41EC5" w:rsidRPr="00F41EC5" w:rsidRDefault="00F41EC5" w:rsidP="00F41EC5">
      <w:pPr>
        <w:rPr>
          <w:rFonts w:ascii="Aptos Narrow" w:hAnsi="Aptos Narrow"/>
          <w:b/>
          <w:bCs/>
        </w:rPr>
      </w:pPr>
      <w:r w:rsidRPr="000D7C52">
        <w:rPr>
          <w:rFonts w:ascii="Aptos Narrow" w:hAnsi="Aptos Narrow"/>
          <w:b/>
          <w:bCs/>
        </w:rPr>
        <w:t>Site Costs</w:t>
      </w:r>
    </w:p>
    <w:p w14:paraId="691CEF47" w14:textId="77777777" w:rsidR="00717F39" w:rsidRDefault="00717F39" w:rsidP="00717F39">
      <w:pPr>
        <w:rPr>
          <w:rFonts w:ascii="Aptos Narrow" w:hAnsi="Aptos Narrow"/>
          <w:b/>
          <w:bCs/>
          <w:sz w:val="20"/>
          <w:szCs w:val="20"/>
        </w:rPr>
      </w:pPr>
    </w:p>
    <w:p w14:paraId="640EB114" w14:textId="77777777" w:rsidR="00262FF7" w:rsidRDefault="00262FF7" w:rsidP="00262FF7">
      <w:pPr>
        <w:rPr>
          <w:rFonts w:ascii="Aptos Narrow" w:hAnsi="Aptos Narrow"/>
          <w:b/>
          <w:bCs/>
          <w:sz w:val="20"/>
          <w:szCs w:val="20"/>
        </w:rPr>
      </w:pPr>
      <w:r>
        <w:rPr>
          <w:rFonts w:ascii="Aptos Narrow" w:hAnsi="Aptos Narrow"/>
          <w:b/>
          <w:bCs/>
          <w:sz w:val="20"/>
          <w:szCs w:val="20"/>
        </w:rPr>
        <w:t>Overview:</w:t>
      </w:r>
    </w:p>
    <w:p w14:paraId="293A30EA" w14:textId="668B6410" w:rsidR="00717F39" w:rsidRPr="00262FF7" w:rsidRDefault="00717F39" w:rsidP="00262FF7">
      <w:pPr>
        <w:pStyle w:val="ListParagraph"/>
        <w:numPr>
          <w:ilvl w:val="0"/>
          <w:numId w:val="31"/>
        </w:numPr>
        <w:rPr>
          <w:rFonts w:ascii="Aptos Narrow" w:hAnsi="Aptos Narrow"/>
          <w:sz w:val="20"/>
          <w:szCs w:val="20"/>
        </w:rPr>
      </w:pPr>
      <w:r w:rsidRPr="00262FF7">
        <w:rPr>
          <w:rFonts w:ascii="Aptos Narrow" w:hAnsi="Aptos Narrow"/>
          <w:sz w:val="20"/>
          <w:szCs w:val="20"/>
        </w:rPr>
        <w:lastRenderedPageBreak/>
        <w:t>Covers site-related costs specific to renovation works. This may include protection of existing structures and restricted access. Allowances reflect additional care required. These costs support safe construction activity.</w:t>
      </w:r>
    </w:p>
    <w:p w14:paraId="3B4615F4" w14:textId="77777777" w:rsidR="00655FF2" w:rsidRPr="00D354DC" w:rsidRDefault="00655FF2" w:rsidP="00655FF2">
      <w:pPr>
        <w:rPr>
          <w:rFonts w:ascii="Aptos Narrow" w:hAnsi="Aptos Narrow"/>
          <w:sz w:val="20"/>
          <w:szCs w:val="20"/>
        </w:rPr>
      </w:pPr>
      <w:r w:rsidRPr="00BC053D">
        <w:rPr>
          <w:rFonts w:ascii="Aptos Narrow" w:hAnsi="Aptos Narrow"/>
          <w:b/>
          <w:bCs/>
          <w:sz w:val="20"/>
          <w:szCs w:val="20"/>
        </w:rPr>
        <w:t>Assumption</w:t>
      </w:r>
      <w:r>
        <w:rPr>
          <w:rFonts w:ascii="Aptos Narrow" w:hAnsi="Aptos Narrow"/>
          <w:b/>
          <w:bCs/>
          <w:sz w:val="20"/>
          <w:szCs w:val="20"/>
        </w:rPr>
        <w:t>s</w:t>
      </w:r>
      <w:r w:rsidRPr="004E253B">
        <w:rPr>
          <w:rFonts w:ascii="Aptos Narrow" w:hAnsi="Aptos Narrow"/>
          <w:sz w:val="20"/>
          <w:szCs w:val="20"/>
        </w:rPr>
        <w:t>:</w:t>
      </w:r>
      <w:r>
        <w:rPr>
          <w:rFonts w:ascii="Aptos Narrow" w:hAnsi="Aptos Narrow"/>
          <w:b/>
          <w:bCs/>
          <w:sz w:val="20"/>
          <w:szCs w:val="20"/>
        </w:rPr>
        <w:t xml:space="preserve"> </w:t>
      </w:r>
    </w:p>
    <w:p w14:paraId="0AC511A1" w14:textId="77777777" w:rsidR="007240A5" w:rsidRDefault="007240A5" w:rsidP="007240A5">
      <w:pPr>
        <w:rPr>
          <w:rFonts w:ascii="Aptos Narrow" w:hAnsi="Aptos Narrow"/>
          <w:b/>
          <w:bCs/>
          <w:sz w:val="20"/>
          <w:szCs w:val="20"/>
        </w:rPr>
      </w:pPr>
    </w:p>
    <w:p w14:paraId="4541F4C0" w14:textId="77777777" w:rsidR="007240A5" w:rsidRPr="00D354DC" w:rsidRDefault="007240A5" w:rsidP="007240A5">
      <w:pPr>
        <w:rPr>
          <w:rFonts w:ascii="Aptos Narrow" w:hAnsi="Aptos Narrow"/>
          <w:sz w:val="20"/>
          <w:szCs w:val="20"/>
        </w:rPr>
      </w:pPr>
      <w:r>
        <w:rPr>
          <w:rFonts w:ascii="Aptos Narrow" w:hAnsi="Aptos Narrow"/>
          <w:b/>
          <w:bCs/>
          <w:sz w:val="20"/>
          <w:szCs w:val="20"/>
        </w:rPr>
        <w:t>Scope items:</w:t>
      </w:r>
    </w:p>
    <w:p w14:paraId="07362761" w14:textId="1C9161D3" w:rsidR="006F6C66" w:rsidRPr="00AD49AF" w:rsidRDefault="006F6C66" w:rsidP="00F41EC5">
      <w:pPr>
        <w:numPr>
          <w:ilvl w:val="0"/>
          <w:numId w:val="34"/>
        </w:numPr>
        <w:rPr>
          <w:rFonts w:ascii="Aptos Narrow" w:hAnsi="Aptos Narrow"/>
          <w:sz w:val="20"/>
          <w:szCs w:val="20"/>
        </w:rPr>
      </w:pPr>
      <w:r w:rsidRPr="00AD49AF">
        <w:rPr>
          <w:rFonts w:ascii="Aptos Narrow" w:hAnsi="Aptos Narrow"/>
          <w:sz w:val="20"/>
          <w:szCs w:val="20"/>
        </w:rPr>
        <w:t>Site signage</w:t>
      </w:r>
      <w:r w:rsidR="00B13108" w:rsidRPr="00AD49AF">
        <w:rPr>
          <w:rFonts w:ascii="Aptos Narrow" w:hAnsi="Aptos Narrow"/>
          <w:sz w:val="20"/>
          <w:szCs w:val="20"/>
        </w:rPr>
        <w:t xml:space="preserve"> – </w:t>
      </w:r>
      <w:r w:rsidR="00742EB1" w:rsidRPr="00AD49AF">
        <w:rPr>
          <w:rFonts w:ascii="Aptos Narrow" w:hAnsi="Aptos Narrow"/>
          <w:sz w:val="20"/>
          <w:szCs w:val="20"/>
        </w:rPr>
        <w:t xml:space="preserve">company &amp; </w:t>
      </w:r>
      <w:r w:rsidR="00B13108" w:rsidRPr="00AD49AF">
        <w:rPr>
          <w:rFonts w:ascii="Aptos Narrow" w:hAnsi="Aptos Narrow"/>
          <w:sz w:val="20"/>
          <w:szCs w:val="20"/>
        </w:rPr>
        <w:t>safety signage to be installed at entry and around site</w:t>
      </w:r>
    </w:p>
    <w:p w14:paraId="681927DC" w14:textId="191218AA" w:rsidR="00E23E38" w:rsidRPr="00AD49AF" w:rsidRDefault="00E23E38" w:rsidP="00F41EC5">
      <w:pPr>
        <w:numPr>
          <w:ilvl w:val="0"/>
          <w:numId w:val="34"/>
        </w:numPr>
        <w:rPr>
          <w:rFonts w:ascii="Aptos Narrow" w:hAnsi="Aptos Narrow"/>
          <w:sz w:val="20"/>
          <w:szCs w:val="20"/>
        </w:rPr>
      </w:pPr>
      <w:r w:rsidRPr="00AD49AF">
        <w:rPr>
          <w:rFonts w:ascii="Aptos Narrow" w:hAnsi="Aptos Narrow"/>
          <w:sz w:val="20"/>
          <w:szCs w:val="20"/>
        </w:rPr>
        <w:t>Security signage to be installed at entry and around site</w:t>
      </w:r>
    </w:p>
    <w:p w14:paraId="062A7732" w14:textId="77777777" w:rsidR="006F6C66" w:rsidRPr="00AD49AF" w:rsidRDefault="006F6C66" w:rsidP="00F41EC5">
      <w:pPr>
        <w:numPr>
          <w:ilvl w:val="0"/>
          <w:numId w:val="34"/>
        </w:numPr>
        <w:rPr>
          <w:rFonts w:ascii="Aptos Narrow" w:hAnsi="Aptos Narrow"/>
          <w:sz w:val="20"/>
          <w:szCs w:val="20"/>
        </w:rPr>
      </w:pPr>
      <w:r w:rsidRPr="00AD49AF">
        <w:rPr>
          <w:rFonts w:ascii="Aptos Narrow" w:hAnsi="Aptos Narrow"/>
          <w:sz w:val="20"/>
          <w:szCs w:val="20"/>
        </w:rPr>
        <w:t>Waste disposal</w:t>
      </w:r>
      <w:r w:rsidR="00AC4752" w:rsidRPr="00AD49AF">
        <w:rPr>
          <w:rFonts w:ascii="Aptos Narrow" w:hAnsi="Aptos Narrow"/>
          <w:sz w:val="20"/>
          <w:szCs w:val="20"/>
        </w:rPr>
        <w:t xml:space="preserve"> – includes bin hire and disposal fees throughout project for trade waste</w:t>
      </w:r>
    </w:p>
    <w:p w14:paraId="74867F44" w14:textId="6012ADC8" w:rsidR="00282A18" w:rsidRDefault="00E75502" w:rsidP="00F41EC5">
      <w:pPr>
        <w:numPr>
          <w:ilvl w:val="0"/>
          <w:numId w:val="34"/>
        </w:numPr>
        <w:rPr>
          <w:rFonts w:ascii="Aptos Narrow" w:hAnsi="Aptos Narrow"/>
          <w:sz w:val="20"/>
          <w:szCs w:val="20"/>
        </w:rPr>
      </w:pPr>
      <w:r>
        <w:rPr>
          <w:rFonts w:ascii="Aptos Narrow" w:hAnsi="Aptos Narrow"/>
          <w:sz w:val="20"/>
          <w:szCs w:val="20"/>
        </w:rPr>
        <w:t xml:space="preserve">Protective materials </w:t>
      </w:r>
      <w:r w:rsidR="00150364">
        <w:rPr>
          <w:rFonts w:ascii="Aptos Narrow" w:hAnsi="Aptos Narrow"/>
          <w:sz w:val="20"/>
          <w:szCs w:val="20"/>
        </w:rPr>
        <w:t>dust covers etc ..</w:t>
      </w:r>
    </w:p>
    <w:p w14:paraId="00154AA0" w14:textId="77777777" w:rsidR="00F41EC5" w:rsidRPr="00F41EC5" w:rsidRDefault="00CF0250" w:rsidP="00F41EC5">
      <w:pPr>
        <w:rPr>
          <w:rFonts w:ascii="Aptos Narrow" w:hAnsi="Aptos Narrow"/>
          <w:b/>
          <w:bCs/>
        </w:rPr>
      </w:pPr>
      <w:r>
        <w:rPr>
          <w:noProof/>
        </w:rPr>
      </w:r>
      <w:r>
        <w:pict w14:anchorId="5BA9E68D">
          <v:rect id="Horizontal Line 11" o:spid="_x0000_s205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DA17198" w14:textId="77777777" w:rsidR="00F41EC5" w:rsidRPr="00F41EC5" w:rsidRDefault="00F41EC5" w:rsidP="00F41EC5">
      <w:pPr>
        <w:rPr>
          <w:rFonts w:ascii="Aptos Narrow" w:hAnsi="Aptos Narrow"/>
          <w:b/>
          <w:bCs/>
        </w:rPr>
      </w:pPr>
      <w:r w:rsidRPr="000D7C52">
        <w:rPr>
          <w:rFonts w:ascii="Aptos Narrow" w:hAnsi="Aptos Narrow"/>
          <w:b/>
          <w:bCs/>
          <w:highlight w:val="yellow"/>
        </w:rPr>
        <w:t xml:space="preserve">Tiling – All </w:t>
      </w:r>
      <w:commentRangeStart w:id="7"/>
      <w:r w:rsidRPr="000D7C52">
        <w:rPr>
          <w:rFonts w:ascii="Aptos Narrow" w:hAnsi="Aptos Narrow"/>
          <w:b/>
          <w:bCs/>
          <w:highlight w:val="yellow"/>
        </w:rPr>
        <w:t>Inclusive</w:t>
      </w:r>
      <w:commentRangeEnd w:id="7"/>
      <w:r w:rsidR="00C33E59" w:rsidRPr="00F41EC5">
        <w:rPr>
          <w:rStyle w:val="CommentReference"/>
          <w:rFonts w:ascii="Aptos Narrow" w:hAnsi="Aptos Narrow"/>
          <w:b/>
          <w:bCs/>
          <w:sz w:val="24"/>
          <w:szCs w:val="24"/>
        </w:rPr>
        <w:commentReference w:id="7"/>
      </w:r>
    </w:p>
    <w:p w14:paraId="458FB5B3" w14:textId="77777777" w:rsidR="00717F39" w:rsidRDefault="00717F39" w:rsidP="00717F39">
      <w:pPr>
        <w:rPr>
          <w:rFonts w:ascii="Aptos Narrow" w:hAnsi="Aptos Narrow"/>
          <w:b/>
          <w:bCs/>
          <w:sz w:val="20"/>
          <w:szCs w:val="20"/>
        </w:rPr>
      </w:pPr>
    </w:p>
    <w:p w14:paraId="10ED129D" w14:textId="77777777" w:rsidR="00262FF7" w:rsidRDefault="00262FF7" w:rsidP="00262FF7">
      <w:pPr>
        <w:rPr>
          <w:rFonts w:ascii="Aptos Narrow" w:hAnsi="Aptos Narrow"/>
          <w:b/>
          <w:bCs/>
          <w:sz w:val="20"/>
          <w:szCs w:val="20"/>
        </w:rPr>
      </w:pPr>
      <w:r>
        <w:rPr>
          <w:rFonts w:ascii="Aptos Narrow" w:hAnsi="Aptos Narrow"/>
          <w:b/>
          <w:bCs/>
          <w:sz w:val="20"/>
          <w:szCs w:val="20"/>
        </w:rPr>
        <w:t>Overview:</w:t>
      </w:r>
    </w:p>
    <w:p w14:paraId="353A79EE" w14:textId="02C74FBA" w:rsidR="00717F39" w:rsidRPr="00262FF7" w:rsidRDefault="00717F39" w:rsidP="00262FF7">
      <w:pPr>
        <w:pStyle w:val="ListParagraph"/>
        <w:numPr>
          <w:ilvl w:val="0"/>
          <w:numId w:val="34"/>
        </w:numPr>
        <w:rPr>
          <w:rFonts w:ascii="Aptos Narrow" w:hAnsi="Aptos Narrow"/>
          <w:sz w:val="20"/>
          <w:szCs w:val="20"/>
        </w:rPr>
      </w:pPr>
      <w:r w:rsidRPr="00262FF7">
        <w:rPr>
          <w:rFonts w:ascii="Aptos Narrow" w:hAnsi="Aptos Narrow"/>
          <w:sz w:val="20"/>
          <w:szCs w:val="20"/>
        </w:rPr>
        <w:t>Includes supply and installation of wall and floor tiles</w:t>
      </w:r>
      <w:r w:rsidR="003B6F3F">
        <w:rPr>
          <w:rFonts w:ascii="Aptos Narrow" w:hAnsi="Aptos Narrow"/>
          <w:sz w:val="20"/>
          <w:szCs w:val="20"/>
        </w:rPr>
        <w:t xml:space="preserve"> in the bathroom and WC</w:t>
      </w:r>
      <w:r w:rsidRPr="00262FF7">
        <w:rPr>
          <w:rFonts w:ascii="Aptos Narrow" w:hAnsi="Aptos Narrow"/>
          <w:sz w:val="20"/>
          <w:szCs w:val="20"/>
        </w:rPr>
        <w:t>. This covers adhesives, grout, trims, and labour. Allowances reflect medium–high quality tiles and finishes.</w:t>
      </w:r>
    </w:p>
    <w:p w14:paraId="0F1F4196" w14:textId="77777777" w:rsidR="00655FF2" w:rsidRDefault="00655FF2" w:rsidP="00655FF2">
      <w:pPr>
        <w:rPr>
          <w:rFonts w:ascii="Aptos Narrow" w:hAnsi="Aptos Narrow"/>
          <w:b/>
          <w:bCs/>
          <w:sz w:val="20"/>
          <w:szCs w:val="20"/>
        </w:rPr>
      </w:pPr>
      <w:r w:rsidRPr="00BC053D">
        <w:rPr>
          <w:rFonts w:ascii="Aptos Narrow" w:hAnsi="Aptos Narrow"/>
          <w:b/>
          <w:bCs/>
          <w:sz w:val="20"/>
          <w:szCs w:val="20"/>
        </w:rPr>
        <w:t>Assumption</w:t>
      </w:r>
      <w:r>
        <w:rPr>
          <w:rFonts w:ascii="Aptos Narrow" w:hAnsi="Aptos Narrow"/>
          <w:b/>
          <w:bCs/>
          <w:sz w:val="20"/>
          <w:szCs w:val="20"/>
        </w:rPr>
        <w:t>s</w:t>
      </w:r>
      <w:r w:rsidRPr="004E253B">
        <w:rPr>
          <w:rFonts w:ascii="Aptos Narrow" w:hAnsi="Aptos Narrow"/>
          <w:sz w:val="20"/>
          <w:szCs w:val="20"/>
        </w:rPr>
        <w:t>:</w:t>
      </w:r>
      <w:r>
        <w:rPr>
          <w:rFonts w:ascii="Aptos Narrow" w:hAnsi="Aptos Narrow"/>
          <w:b/>
          <w:bCs/>
          <w:sz w:val="20"/>
          <w:szCs w:val="20"/>
        </w:rPr>
        <w:t xml:space="preserve"> </w:t>
      </w:r>
    </w:p>
    <w:p w14:paraId="2A7AA55D" w14:textId="5A2BD30D" w:rsidR="00256FF0" w:rsidRPr="009811B5" w:rsidRDefault="00256FF0" w:rsidP="00256FF0">
      <w:pPr>
        <w:pStyle w:val="ListParagraph"/>
        <w:numPr>
          <w:ilvl w:val="0"/>
          <w:numId w:val="34"/>
        </w:numPr>
        <w:rPr>
          <w:rFonts w:ascii="Aptos Narrow" w:hAnsi="Aptos Narrow"/>
          <w:sz w:val="20"/>
          <w:szCs w:val="20"/>
        </w:rPr>
      </w:pPr>
      <w:r w:rsidRPr="009811B5">
        <w:rPr>
          <w:rFonts w:ascii="Aptos Narrow" w:hAnsi="Aptos Narrow"/>
          <w:sz w:val="20"/>
          <w:szCs w:val="20"/>
        </w:rPr>
        <w:t>2.1m high wall tiles in shower enclosure only</w:t>
      </w:r>
    </w:p>
    <w:p w14:paraId="3A8EF838" w14:textId="40578F99" w:rsidR="00256FF0" w:rsidRPr="009811B5" w:rsidRDefault="00256FF0" w:rsidP="00256FF0">
      <w:pPr>
        <w:pStyle w:val="ListParagraph"/>
        <w:numPr>
          <w:ilvl w:val="0"/>
          <w:numId w:val="34"/>
        </w:numPr>
        <w:rPr>
          <w:rFonts w:ascii="Aptos Narrow" w:hAnsi="Aptos Narrow"/>
          <w:sz w:val="20"/>
          <w:szCs w:val="20"/>
        </w:rPr>
      </w:pPr>
      <w:r w:rsidRPr="009811B5">
        <w:rPr>
          <w:rFonts w:ascii="Aptos Narrow" w:hAnsi="Aptos Narrow"/>
          <w:sz w:val="20"/>
          <w:szCs w:val="20"/>
        </w:rPr>
        <w:t>Skirting tiles to remainder of the bathroom and WC</w:t>
      </w:r>
      <w:r w:rsidR="009143F8" w:rsidRPr="009811B5">
        <w:rPr>
          <w:rFonts w:ascii="Aptos Narrow" w:hAnsi="Aptos Narrow"/>
          <w:sz w:val="20"/>
          <w:szCs w:val="20"/>
        </w:rPr>
        <w:t xml:space="preserve"> (to match the floor tiles – cut to 1</w:t>
      </w:r>
      <w:r w:rsidR="003B6F3F">
        <w:rPr>
          <w:rFonts w:ascii="Aptos Narrow" w:hAnsi="Aptos Narrow"/>
          <w:sz w:val="20"/>
          <w:szCs w:val="20"/>
        </w:rPr>
        <w:t>5</w:t>
      </w:r>
      <w:r w:rsidR="009143F8" w:rsidRPr="009811B5">
        <w:rPr>
          <w:rFonts w:ascii="Aptos Narrow" w:hAnsi="Aptos Narrow"/>
          <w:sz w:val="20"/>
          <w:szCs w:val="20"/>
        </w:rPr>
        <w:t>0mm high)</w:t>
      </w:r>
      <w:r w:rsidR="002D51F4">
        <w:rPr>
          <w:rFonts w:ascii="Aptos Narrow" w:hAnsi="Aptos Narrow"/>
          <w:sz w:val="20"/>
          <w:szCs w:val="20"/>
        </w:rPr>
        <w:t xml:space="preserve"> e</w:t>
      </w:r>
      <w:r w:rsidR="00244F24">
        <w:rPr>
          <w:rFonts w:ascii="Aptos Narrow" w:hAnsi="Aptos Narrow"/>
          <w:sz w:val="20"/>
          <w:szCs w:val="20"/>
        </w:rPr>
        <w:t xml:space="preserve">xcept eastern elevation which will align </w:t>
      </w:r>
      <w:r w:rsidR="00B22D9F">
        <w:rPr>
          <w:rFonts w:ascii="Aptos Narrow" w:hAnsi="Aptos Narrow"/>
          <w:sz w:val="20"/>
          <w:szCs w:val="20"/>
        </w:rPr>
        <w:t>with glass bricks and tiled shelf height from FFL</w:t>
      </w:r>
    </w:p>
    <w:p w14:paraId="7A411749" w14:textId="6E7C2AA5" w:rsidR="00256FF0" w:rsidRPr="009811B5" w:rsidRDefault="00F619B1" w:rsidP="00256FF0">
      <w:pPr>
        <w:pStyle w:val="ListParagraph"/>
        <w:numPr>
          <w:ilvl w:val="0"/>
          <w:numId w:val="34"/>
        </w:numPr>
        <w:rPr>
          <w:rFonts w:ascii="Aptos Narrow" w:hAnsi="Aptos Narrow"/>
          <w:sz w:val="20"/>
          <w:szCs w:val="20"/>
        </w:rPr>
      </w:pPr>
      <w:r>
        <w:rPr>
          <w:rFonts w:ascii="Aptos Narrow" w:hAnsi="Aptos Narrow"/>
          <w:sz w:val="20"/>
          <w:szCs w:val="20"/>
        </w:rPr>
        <w:t>Splashback</w:t>
      </w:r>
      <w:r w:rsidR="00BF0E0A" w:rsidRPr="009811B5">
        <w:rPr>
          <w:rFonts w:ascii="Aptos Narrow" w:hAnsi="Aptos Narrow"/>
          <w:sz w:val="20"/>
          <w:szCs w:val="20"/>
        </w:rPr>
        <w:t xml:space="preserve"> tiles </w:t>
      </w:r>
      <w:r w:rsidR="00DB05ED">
        <w:rPr>
          <w:rFonts w:ascii="Aptos Narrow" w:hAnsi="Aptos Narrow"/>
          <w:sz w:val="20"/>
          <w:szCs w:val="20"/>
        </w:rPr>
        <w:t xml:space="preserve">behind </w:t>
      </w:r>
      <w:r w:rsidR="00FC2EE4">
        <w:rPr>
          <w:rFonts w:ascii="Aptos Narrow" w:hAnsi="Aptos Narrow"/>
          <w:sz w:val="20"/>
          <w:szCs w:val="20"/>
        </w:rPr>
        <w:t xml:space="preserve">the </w:t>
      </w:r>
      <w:r w:rsidR="00FC2EE4" w:rsidRPr="009811B5">
        <w:rPr>
          <w:rFonts w:ascii="Aptos Narrow" w:hAnsi="Aptos Narrow"/>
          <w:sz w:val="20"/>
          <w:szCs w:val="20"/>
        </w:rPr>
        <w:t>bathroom</w:t>
      </w:r>
      <w:r w:rsidR="00BF0E0A" w:rsidRPr="009811B5">
        <w:rPr>
          <w:rFonts w:ascii="Aptos Narrow" w:hAnsi="Aptos Narrow"/>
          <w:sz w:val="20"/>
          <w:szCs w:val="20"/>
        </w:rPr>
        <w:t xml:space="preserve"> vanity, between vanity unit and glass bricks</w:t>
      </w:r>
    </w:p>
    <w:p w14:paraId="10EB155E" w14:textId="32A32250" w:rsidR="00E5077F" w:rsidRPr="009811B5" w:rsidRDefault="009143F8" w:rsidP="00E5077F">
      <w:pPr>
        <w:pStyle w:val="ListParagraph"/>
        <w:numPr>
          <w:ilvl w:val="0"/>
          <w:numId w:val="34"/>
        </w:numPr>
        <w:rPr>
          <w:rFonts w:ascii="Aptos Narrow" w:hAnsi="Aptos Narrow"/>
          <w:sz w:val="20"/>
          <w:szCs w:val="20"/>
        </w:rPr>
      </w:pPr>
      <w:r w:rsidRPr="009811B5">
        <w:rPr>
          <w:rFonts w:ascii="Aptos Narrow" w:hAnsi="Aptos Narrow"/>
          <w:sz w:val="20"/>
          <w:szCs w:val="20"/>
        </w:rPr>
        <w:t>Tile trim to all exposed and cut edges</w:t>
      </w:r>
    </w:p>
    <w:p w14:paraId="2059A757" w14:textId="77777777" w:rsidR="007240A5" w:rsidRPr="00D354DC" w:rsidRDefault="007240A5" w:rsidP="007240A5">
      <w:pPr>
        <w:rPr>
          <w:rFonts w:ascii="Aptos Narrow" w:hAnsi="Aptos Narrow"/>
          <w:sz w:val="20"/>
          <w:szCs w:val="20"/>
        </w:rPr>
      </w:pPr>
      <w:r>
        <w:rPr>
          <w:rFonts w:ascii="Aptos Narrow" w:hAnsi="Aptos Narrow"/>
          <w:b/>
          <w:bCs/>
          <w:sz w:val="20"/>
          <w:szCs w:val="20"/>
        </w:rPr>
        <w:t>Scope items:</w:t>
      </w:r>
    </w:p>
    <w:p w14:paraId="2A7565AF" w14:textId="519BC8BD" w:rsidR="00F41EC5" w:rsidRDefault="0050307F" w:rsidP="00F41EC5">
      <w:pPr>
        <w:numPr>
          <w:ilvl w:val="0"/>
          <w:numId w:val="36"/>
        </w:numPr>
        <w:rPr>
          <w:rFonts w:ascii="Aptos Narrow" w:hAnsi="Aptos Narrow"/>
          <w:sz w:val="20"/>
          <w:szCs w:val="20"/>
        </w:rPr>
      </w:pPr>
      <w:r w:rsidRPr="005F37B5">
        <w:rPr>
          <w:rFonts w:ascii="Aptos Narrow" w:hAnsi="Aptos Narrow"/>
          <w:sz w:val="20"/>
          <w:szCs w:val="20"/>
        </w:rPr>
        <w:t>Supply and install tiles to bathroom</w:t>
      </w:r>
      <w:r w:rsidR="00E37D5A">
        <w:rPr>
          <w:rFonts w:ascii="Aptos Narrow" w:hAnsi="Aptos Narrow"/>
          <w:sz w:val="20"/>
          <w:szCs w:val="20"/>
        </w:rPr>
        <w:t xml:space="preserve"> and WC</w:t>
      </w:r>
    </w:p>
    <w:p w14:paraId="07671E11" w14:textId="3BD7EA44" w:rsidR="0003705A" w:rsidRPr="0073625B" w:rsidRDefault="0003705A" w:rsidP="0073625B">
      <w:pPr>
        <w:numPr>
          <w:ilvl w:val="1"/>
          <w:numId w:val="36"/>
        </w:numPr>
        <w:rPr>
          <w:rFonts w:ascii="Aptos Narrow" w:hAnsi="Aptos Narrow"/>
          <w:sz w:val="20"/>
          <w:szCs w:val="20"/>
        </w:rPr>
      </w:pPr>
      <w:r w:rsidRPr="00A61930">
        <w:rPr>
          <w:rFonts w:ascii="Aptos Narrow" w:hAnsi="Aptos Narrow"/>
          <w:sz w:val="20"/>
          <w:szCs w:val="20"/>
        </w:rPr>
        <w:t>Supply and delivery of floor tiles</w:t>
      </w:r>
      <w:r w:rsidR="00103C11">
        <w:rPr>
          <w:rFonts w:ascii="Aptos Narrow" w:hAnsi="Aptos Narrow"/>
          <w:sz w:val="20"/>
          <w:szCs w:val="20"/>
        </w:rPr>
        <w:t xml:space="preserve"> - </w:t>
      </w:r>
      <w:r w:rsidR="0073625B" w:rsidRPr="0073625B">
        <w:rPr>
          <w:rFonts w:ascii="Aptos Narrow" w:hAnsi="Aptos Narrow"/>
          <w:sz w:val="20"/>
          <w:szCs w:val="20"/>
        </w:rPr>
        <w:t>OmniStone Beige CB-Porc Microtec Text Rect</w:t>
      </w:r>
      <w:r w:rsidR="0073625B">
        <w:rPr>
          <w:rFonts w:ascii="Aptos Narrow" w:hAnsi="Aptos Narrow"/>
          <w:sz w:val="20"/>
          <w:szCs w:val="20"/>
        </w:rPr>
        <w:t xml:space="preserve"> - </w:t>
      </w:r>
      <w:r w:rsidR="0073625B" w:rsidRPr="0073625B">
        <w:rPr>
          <w:rFonts w:ascii="Aptos Narrow" w:hAnsi="Aptos Narrow"/>
          <w:sz w:val="20"/>
          <w:szCs w:val="20"/>
        </w:rPr>
        <w:t>600x600</w:t>
      </w:r>
      <w:r w:rsidR="0073625B">
        <w:rPr>
          <w:rFonts w:ascii="Aptos Narrow" w:hAnsi="Aptos Narrow"/>
          <w:sz w:val="20"/>
          <w:szCs w:val="20"/>
        </w:rPr>
        <w:t>mm</w:t>
      </w:r>
    </w:p>
    <w:p w14:paraId="06E6E0AE" w14:textId="7B2DCF81" w:rsidR="0003705A" w:rsidRDefault="0003705A" w:rsidP="00CC2EFB">
      <w:pPr>
        <w:numPr>
          <w:ilvl w:val="1"/>
          <w:numId w:val="36"/>
        </w:numPr>
        <w:rPr>
          <w:rFonts w:ascii="Aptos Narrow" w:hAnsi="Aptos Narrow"/>
          <w:sz w:val="20"/>
          <w:szCs w:val="20"/>
        </w:rPr>
      </w:pPr>
      <w:r w:rsidRPr="00A61930">
        <w:rPr>
          <w:rFonts w:ascii="Aptos Narrow" w:hAnsi="Aptos Narrow"/>
          <w:sz w:val="20"/>
          <w:szCs w:val="20"/>
        </w:rPr>
        <w:t>Supply and delivery of wall t</w:t>
      </w:r>
      <w:r w:rsidR="00CC2EFB" w:rsidRPr="00A61930">
        <w:rPr>
          <w:rFonts w:ascii="Aptos Narrow" w:hAnsi="Aptos Narrow"/>
          <w:sz w:val="20"/>
          <w:szCs w:val="20"/>
        </w:rPr>
        <w:t>iles</w:t>
      </w:r>
      <w:r w:rsidR="0073625B">
        <w:rPr>
          <w:rFonts w:ascii="Aptos Narrow" w:hAnsi="Aptos Narrow"/>
          <w:sz w:val="20"/>
          <w:szCs w:val="20"/>
        </w:rPr>
        <w:t xml:space="preserve"> - </w:t>
      </w:r>
      <w:r w:rsidR="0073625B" w:rsidRPr="0073625B">
        <w:rPr>
          <w:rFonts w:ascii="Aptos Narrow" w:hAnsi="Aptos Narrow"/>
          <w:sz w:val="20"/>
          <w:szCs w:val="20"/>
        </w:rPr>
        <w:t>OmniStone Beige CB-Porc Silk Rect 600x600</w:t>
      </w:r>
      <w:r w:rsidR="0073625B">
        <w:rPr>
          <w:rFonts w:ascii="Aptos Narrow" w:hAnsi="Aptos Narrow"/>
          <w:sz w:val="20"/>
          <w:szCs w:val="20"/>
        </w:rPr>
        <w:t>mm</w:t>
      </w:r>
    </w:p>
    <w:p w14:paraId="0EA3A11C" w14:textId="6A015E40" w:rsidR="005C7E92" w:rsidRPr="00A61930" w:rsidRDefault="005C7E92" w:rsidP="00CC2EFB">
      <w:pPr>
        <w:numPr>
          <w:ilvl w:val="1"/>
          <w:numId w:val="36"/>
        </w:numPr>
        <w:rPr>
          <w:rFonts w:ascii="Aptos Narrow" w:hAnsi="Aptos Narrow"/>
          <w:sz w:val="20"/>
          <w:szCs w:val="20"/>
        </w:rPr>
      </w:pPr>
      <w:r>
        <w:rPr>
          <w:rFonts w:ascii="Aptos Narrow" w:hAnsi="Aptos Narrow"/>
          <w:sz w:val="20"/>
          <w:szCs w:val="20"/>
        </w:rPr>
        <w:t xml:space="preserve">Supply and delivery of feature tiles - </w:t>
      </w:r>
      <w:r w:rsidRPr="005C7E92">
        <w:rPr>
          <w:rFonts w:ascii="Aptos Narrow" w:hAnsi="Aptos Narrow"/>
          <w:sz w:val="20"/>
          <w:szCs w:val="20"/>
        </w:rPr>
        <w:t>Imagination Eucalypt Satin 75x300</w:t>
      </w:r>
      <w:r>
        <w:rPr>
          <w:rFonts w:ascii="Aptos Narrow" w:hAnsi="Aptos Narrow"/>
          <w:sz w:val="20"/>
          <w:szCs w:val="20"/>
        </w:rPr>
        <w:t>mm</w:t>
      </w:r>
    </w:p>
    <w:p w14:paraId="73FC11EC" w14:textId="001AE6DE" w:rsidR="003434CA" w:rsidRPr="00A61930" w:rsidRDefault="003434CA" w:rsidP="00CC2EFB">
      <w:pPr>
        <w:numPr>
          <w:ilvl w:val="1"/>
          <w:numId w:val="36"/>
        </w:numPr>
        <w:rPr>
          <w:rFonts w:ascii="Aptos Narrow" w:hAnsi="Aptos Narrow"/>
          <w:sz w:val="20"/>
          <w:szCs w:val="20"/>
        </w:rPr>
      </w:pPr>
      <w:r w:rsidRPr="00A61930">
        <w:rPr>
          <w:rFonts w:ascii="Aptos Narrow" w:hAnsi="Aptos Narrow"/>
          <w:sz w:val="20"/>
          <w:szCs w:val="20"/>
        </w:rPr>
        <w:t xml:space="preserve">Install floor </w:t>
      </w:r>
      <w:r w:rsidR="0039691C" w:rsidRPr="00A61930">
        <w:rPr>
          <w:rFonts w:ascii="Aptos Narrow" w:hAnsi="Aptos Narrow"/>
          <w:sz w:val="20"/>
          <w:szCs w:val="20"/>
        </w:rPr>
        <w:t>self-levelling</w:t>
      </w:r>
      <w:r w:rsidRPr="00A61930">
        <w:rPr>
          <w:rFonts w:ascii="Aptos Narrow" w:hAnsi="Aptos Narrow"/>
          <w:sz w:val="20"/>
          <w:szCs w:val="20"/>
        </w:rPr>
        <w:t xml:space="preserve"> compound prior to start of tiling </w:t>
      </w:r>
      <w:r w:rsidR="005C7E92">
        <w:rPr>
          <w:rFonts w:ascii="Aptos Narrow" w:hAnsi="Aptos Narrow"/>
          <w:sz w:val="20"/>
          <w:szCs w:val="20"/>
        </w:rPr>
        <w:t>to WC</w:t>
      </w:r>
    </w:p>
    <w:p w14:paraId="1B6DF5C6" w14:textId="77777777" w:rsidR="00EB78F9" w:rsidRPr="00A61930" w:rsidRDefault="00EB78F9" w:rsidP="00EB78F9">
      <w:pPr>
        <w:numPr>
          <w:ilvl w:val="1"/>
          <w:numId w:val="36"/>
        </w:numPr>
        <w:rPr>
          <w:rFonts w:ascii="Aptos Narrow" w:hAnsi="Aptos Narrow"/>
          <w:sz w:val="20"/>
          <w:szCs w:val="20"/>
        </w:rPr>
      </w:pPr>
      <w:r w:rsidRPr="00A61930">
        <w:rPr>
          <w:rFonts w:ascii="Aptos Narrow" w:hAnsi="Aptos Narrow"/>
          <w:sz w:val="20"/>
          <w:szCs w:val="20"/>
        </w:rPr>
        <w:t>Install screed to top of ledge to create fall</w:t>
      </w:r>
    </w:p>
    <w:p w14:paraId="647A71B6" w14:textId="77777777" w:rsidR="00EB78F9" w:rsidRPr="00A61930" w:rsidRDefault="00EB78F9" w:rsidP="00EB78F9">
      <w:pPr>
        <w:numPr>
          <w:ilvl w:val="1"/>
          <w:numId w:val="36"/>
        </w:numPr>
        <w:rPr>
          <w:rFonts w:ascii="Aptos Narrow" w:hAnsi="Aptos Narrow"/>
          <w:sz w:val="20"/>
          <w:szCs w:val="20"/>
        </w:rPr>
      </w:pPr>
      <w:r w:rsidRPr="00A61930">
        <w:rPr>
          <w:rFonts w:ascii="Aptos Narrow" w:hAnsi="Aptos Narrow"/>
          <w:sz w:val="20"/>
          <w:szCs w:val="20"/>
        </w:rPr>
        <w:t>Install screed to shower base floor to create fall to waste</w:t>
      </w:r>
    </w:p>
    <w:p w14:paraId="48694994" w14:textId="77777777" w:rsidR="00EB78F9" w:rsidRPr="00A61930" w:rsidRDefault="00EB78F9" w:rsidP="00EB78F9">
      <w:pPr>
        <w:numPr>
          <w:ilvl w:val="1"/>
          <w:numId w:val="36"/>
        </w:numPr>
        <w:rPr>
          <w:rFonts w:ascii="Aptos Narrow" w:hAnsi="Aptos Narrow"/>
          <w:sz w:val="20"/>
          <w:szCs w:val="20"/>
        </w:rPr>
      </w:pPr>
      <w:r w:rsidRPr="00A61930">
        <w:rPr>
          <w:rFonts w:ascii="Aptos Narrow" w:hAnsi="Aptos Narrow"/>
          <w:sz w:val="20"/>
          <w:szCs w:val="20"/>
        </w:rPr>
        <w:t>Install screed to other areas to level/plumb before tiling (eg: existing shower walls)</w:t>
      </w:r>
    </w:p>
    <w:p w14:paraId="72CE70E8" w14:textId="2D4F7A8C" w:rsidR="00E57A0F" w:rsidRPr="00A61930" w:rsidRDefault="00E57A0F" w:rsidP="00CC2EFB">
      <w:pPr>
        <w:numPr>
          <w:ilvl w:val="1"/>
          <w:numId w:val="36"/>
        </w:numPr>
        <w:rPr>
          <w:rFonts w:ascii="Aptos Narrow" w:hAnsi="Aptos Narrow"/>
          <w:sz w:val="20"/>
          <w:szCs w:val="20"/>
        </w:rPr>
      </w:pPr>
      <w:r w:rsidRPr="00A61930">
        <w:rPr>
          <w:rFonts w:ascii="Aptos Narrow" w:hAnsi="Aptos Narrow"/>
          <w:sz w:val="20"/>
          <w:szCs w:val="20"/>
        </w:rPr>
        <w:t>Cut and lay floor tiles</w:t>
      </w:r>
      <w:r w:rsidR="0095613F" w:rsidRPr="00A61930">
        <w:rPr>
          <w:rFonts w:ascii="Aptos Narrow" w:hAnsi="Aptos Narrow"/>
          <w:sz w:val="20"/>
          <w:szCs w:val="20"/>
        </w:rPr>
        <w:t xml:space="preserve"> to bathroom and WC</w:t>
      </w:r>
    </w:p>
    <w:p w14:paraId="3B0CC81E" w14:textId="73EB376A" w:rsidR="0095613F" w:rsidRPr="00A61930" w:rsidRDefault="0095613F" w:rsidP="0095613F">
      <w:pPr>
        <w:numPr>
          <w:ilvl w:val="1"/>
          <w:numId w:val="36"/>
        </w:numPr>
        <w:rPr>
          <w:rFonts w:ascii="Aptos Narrow" w:hAnsi="Aptos Narrow"/>
          <w:sz w:val="20"/>
          <w:szCs w:val="20"/>
        </w:rPr>
      </w:pPr>
      <w:r w:rsidRPr="00A61930">
        <w:rPr>
          <w:rFonts w:ascii="Aptos Narrow" w:hAnsi="Aptos Narrow"/>
          <w:sz w:val="20"/>
          <w:szCs w:val="20"/>
        </w:rPr>
        <w:t>Cut and lay tiles to shower base</w:t>
      </w:r>
    </w:p>
    <w:p w14:paraId="30656C90" w14:textId="26C5B4E1" w:rsidR="0095613F" w:rsidRPr="00A61930" w:rsidRDefault="0095613F">
      <w:pPr>
        <w:numPr>
          <w:ilvl w:val="1"/>
          <w:numId w:val="36"/>
        </w:numPr>
        <w:rPr>
          <w:rFonts w:ascii="Aptos Narrow" w:hAnsi="Aptos Narrow"/>
          <w:sz w:val="20"/>
          <w:szCs w:val="20"/>
        </w:rPr>
      </w:pPr>
      <w:r w:rsidRPr="00A61930">
        <w:rPr>
          <w:rFonts w:ascii="Aptos Narrow" w:hAnsi="Aptos Narrow"/>
          <w:sz w:val="20"/>
          <w:szCs w:val="20"/>
        </w:rPr>
        <w:t>Cut and lay floor tiles for skirtings (1</w:t>
      </w:r>
      <w:r w:rsidR="001A1BE7">
        <w:rPr>
          <w:rFonts w:ascii="Aptos Narrow" w:hAnsi="Aptos Narrow"/>
          <w:sz w:val="20"/>
          <w:szCs w:val="20"/>
        </w:rPr>
        <w:t>5</w:t>
      </w:r>
      <w:r w:rsidRPr="00A61930">
        <w:rPr>
          <w:rFonts w:ascii="Aptos Narrow" w:hAnsi="Aptos Narrow"/>
          <w:sz w:val="20"/>
          <w:szCs w:val="20"/>
        </w:rPr>
        <w:t>0mm high to match floor tiles) t</w:t>
      </w:r>
      <w:r w:rsidR="007C7A63" w:rsidRPr="00A61930">
        <w:rPr>
          <w:rFonts w:ascii="Aptos Narrow" w:hAnsi="Aptos Narrow"/>
          <w:sz w:val="20"/>
          <w:szCs w:val="20"/>
        </w:rPr>
        <w:t xml:space="preserve">o </w:t>
      </w:r>
      <w:r w:rsidRPr="00A61930">
        <w:rPr>
          <w:rFonts w:ascii="Aptos Narrow" w:hAnsi="Aptos Narrow"/>
          <w:sz w:val="20"/>
          <w:szCs w:val="20"/>
        </w:rPr>
        <w:t>WC</w:t>
      </w:r>
    </w:p>
    <w:p w14:paraId="73521ECC" w14:textId="5F5CDD85" w:rsidR="00E57A0F" w:rsidRPr="00A61930" w:rsidRDefault="004E6CD8" w:rsidP="00CC2EFB">
      <w:pPr>
        <w:numPr>
          <w:ilvl w:val="1"/>
          <w:numId w:val="36"/>
        </w:numPr>
        <w:rPr>
          <w:rFonts w:ascii="Aptos Narrow" w:hAnsi="Aptos Narrow"/>
          <w:sz w:val="20"/>
          <w:szCs w:val="20"/>
        </w:rPr>
      </w:pPr>
      <w:r w:rsidRPr="00A61930">
        <w:rPr>
          <w:rFonts w:ascii="Aptos Narrow" w:hAnsi="Aptos Narrow"/>
          <w:sz w:val="20"/>
          <w:szCs w:val="20"/>
        </w:rPr>
        <w:t xml:space="preserve">Cut and lay wall tiles </w:t>
      </w:r>
      <w:r w:rsidR="00D672A7" w:rsidRPr="00A61930">
        <w:rPr>
          <w:rFonts w:ascii="Aptos Narrow" w:hAnsi="Aptos Narrow"/>
          <w:sz w:val="20"/>
          <w:szCs w:val="20"/>
        </w:rPr>
        <w:t xml:space="preserve">to shower enclosure </w:t>
      </w:r>
      <w:r w:rsidR="006F3679" w:rsidRPr="00A61930">
        <w:rPr>
          <w:rFonts w:ascii="Aptos Narrow" w:hAnsi="Aptos Narrow"/>
          <w:sz w:val="20"/>
          <w:szCs w:val="20"/>
        </w:rPr>
        <w:t>–</w:t>
      </w:r>
      <w:r w:rsidR="00D672A7" w:rsidRPr="00A61930">
        <w:rPr>
          <w:rFonts w:ascii="Aptos Narrow" w:hAnsi="Aptos Narrow"/>
          <w:sz w:val="20"/>
          <w:szCs w:val="20"/>
        </w:rPr>
        <w:t xml:space="preserve"> </w:t>
      </w:r>
      <w:r w:rsidR="006F3679" w:rsidRPr="00A61930">
        <w:rPr>
          <w:rFonts w:ascii="Aptos Narrow" w:hAnsi="Aptos Narrow"/>
          <w:sz w:val="20"/>
          <w:szCs w:val="20"/>
        </w:rPr>
        <w:t>allow for 2.1m high in shower enclosure to match shower screen heights</w:t>
      </w:r>
    </w:p>
    <w:p w14:paraId="479DDCAB" w14:textId="0AED0401" w:rsidR="00F26E0C" w:rsidRPr="00A61930" w:rsidRDefault="00F26E0C" w:rsidP="00CC2EFB">
      <w:pPr>
        <w:numPr>
          <w:ilvl w:val="1"/>
          <w:numId w:val="36"/>
        </w:numPr>
        <w:rPr>
          <w:rFonts w:ascii="Aptos Narrow" w:hAnsi="Aptos Narrow"/>
          <w:sz w:val="20"/>
          <w:szCs w:val="20"/>
        </w:rPr>
      </w:pPr>
      <w:r w:rsidRPr="00A61930">
        <w:rPr>
          <w:rFonts w:ascii="Aptos Narrow" w:hAnsi="Aptos Narrow"/>
          <w:sz w:val="20"/>
          <w:szCs w:val="20"/>
        </w:rPr>
        <w:t xml:space="preserve">Cut and lay wall tiles to </w:t>
      </w:r>
      <w:r w:rsidR="008D406E" w:rsidRPr="00A61930">
        <w:rPr>
          <w:rFonts w:ascii="Aptos Narrow" w:hAnsi="Aptos Narrow"/>
          <w:sz w:val="20"/>
          <w:szCs w:val="20"/>
        </w:rPr>
        <w:t>vanity splashback</w:t>
      </w:r>
    </w:p>
    <w:p w14:paraId="62AFA790" w14:textId="5B5735A2" w:rsidR="008D406E" w:rsidRPr="00A61930" w:rsidRDefault="008D406E" w:rsidP="00CC2EFB">
      <w:pPr>
        <w:numPr>
          <w:ilvl w:val="1"/>
          <w:numId w:val="36"/>
        </w:numPr>
        <w:rPr>
          <w:rFonts w:ascii="Aptos Narrow" w:hAnsi="Aptos Narrow"/>
          <w:sz w:val="20"/>
          <w:szCs w:val="20"/>
        </w:rPr>
      </w:pPr>
      <w:r w:rsidRPr="00A61930">
        <w:rPr>
          <w:rFonts w:ascii="Aptos Narrow" w:hAnsi="Aptos Narrow"/>
          <w:sz w:val="20"/>
          <w:szCs w:val="20"/>
        </w:rPr>
        <w:t>Cut and lay wall tiles to shower ledge</w:t>
      </w:r>
    </w:p>
    <w:p w14:paraId="06E66AD8" w14:textId="17B443D4" w:rsidR="0003705A" w:rsidRPr="00A61930" w:rsidRDefault="0003705A" w:rsidP="0003705A">
      <w:pPr>
        <w:numPr>
          <w:ilvl w:val="1"/>
          <w:numId w:val="36"/>
        </w:numPr>
        <w:rPr>
          <w:rFonts w:ascii="Aptos Narrow" w:hAnsi="Aptos Narrow"/>
          <w:sz w:val="20"/>
          <w:szCs w:val="20"/>
        </w:rPr>
      </w:pPr>
      <w:r w:rsidRPr="00A61930">
        <w:rPr>
          <w:rFonts w:ascii="Aptos Narrow" w:hAnsi="Aptos Narrow"/>
          <w:sz w:val="20"/>
          <w:szCs w:val="20"/>
        </w:rPr>
        <w:t>Supply and install tile trim</w:t>
      </w:r>
      <w:r w:rsidR="00284F3D" w:rsidRPr="00A61930">
        <w:rPr>
          <w:rFonts w:ascii="Aptos Narrow" w:hAnsi="Aptos Narrow"/>
          <w:sz w:val="20"/>
          <w:szCs w:val="20"/>
        </w:rPr>
        <w:t xml:space="preserve"> to exposed and cut tile edges</w:t>
      </w:r>
    </w:p>
    <w:p w14:paraId="509D86AE" w14:textId="77777777" w:rsidR="0003705A" w:rsidRPr="00A61930" w:rsidRDefault="0003705A" w:rsidP="0003705A">
      <w:pPr>
        <w:numPr>
          <w:ilvl w:val="1"/>
          <w:numId w:val="36"/>
        </w:numPr>
        <w:rPr>
          <w:rFonts w:ascii="Aptos Narrow" w:hAnsi="Aptos Narrow"/>
          <w:sz w:val="20"/>
          <w:szCs w:val="20"/>
        </w:rPr>
      </w:pPr>
      <w:r w:rsidRPr="00A61930">
        <w:rPr>
          <w:rFonts w:ascii="Aptos Narrow" w:hAnsi="Aptos Narrow"/>
          <w:sz w:val="20"/>
          <w:szCs w:val="20"/>
        </w:rPr>
        <w:t>Supply and place standard grout to tiles</w:t>
      </w:r>
    </w:p>
    <w:p w14:paraId="4610A42D" w14:textId="41015611" w:rsidR="00284F3D" w:rsidRPr="00A61930" w:rsidRDefault="00284F3D" w:rsidP="0003705A">
      <w:pPr>
        <w:numPr>
          <w:ilvl w:val="1"/>
          <w:numId w:val="36"/>
        </w:numPr>
        <w:rPr>
          <w:rFonts w:ascii="Aptos Narrow" w:hAnsi="Aptos Narrow"/>
          <w:sz w:val="20"/>
          <w:szCs w:val="20"/>
        </w:rPr>
      </w:pPr>
      <w:r w:rsidRPr="00A61930">
        <w:rPr>
          <w:rFonts w:ascii="Aptos Narrow" w:hAnsi="Aptos Narrow"/>
          <w:sz w:val="20"/>
          <w:szCs w:val="20"/>
        </w:rPr>
        <w:t xml:space="preserve">Supply and place sealant to tiles </w:t>
      </w:r>
      <w:r w:rsidR="0080083C" w:rsidRPr="00A61930">
        <w:rPr>
          <w:rFonts w:ascii="Aptos Narrow" w:hAnsi="Aptos Narrow"/>
          <w:sz w:val="20"/>
          <w:szCs w:val="20"/>
        </w:rPr>
        <w:t>at all junctions</w:t>
      </w:r>
      <w:r w:rsidR="00BC5333">
        <w:rPr>
          <w:rFonts w:ascii="Aptos Narrow" w:hAnsi="Aptos Narrow"/>
          <w:sz w:val="20"/>
          <w:szCs w:val="20"/>
        </w:rPr>
        <w:t xml:space="preserve"> </w:t>
      </w:r>
      <w:r w:rsidR="00BA35A8">
        <w:rPr>
          <w:rFonts w:ascii="Aptos Narrow" w:hAnsi="Aptos Narrow"/>
          <w:sz w:val="20"/>
          <w:szCs w:val="20"/>
        </w:rPr>
        <w:t>to be done by tiler</w:t>
      </w:r>
    </w:p>
    <w:p w14:paraId="00E3118B" w14:textId="77777777" w:rsidR="0093717F" w:rsidRPr="0093717F" w:rsidRDefault="00CF0250" w:rsidP="0093717F">
      <w:pPr>
        <w:rPr>
          <w:rFonts w:ascii="Aptos Narrow" w:hAnsi="Aptos Narrow"/>
          <w:b/>
          <w:bCs/>
        </w:rPr>
      </w:pPr>
      <w:r>
        <w:rPr>
          <w:noProof/>
        </w:rPr>
      </w:r>
      <w:r>
        <w:pict w14:anchorId="25ADE4B5">
          <v:rect id="Horizontal Line 12" o:spid="_x0000_s205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224B619" w14:textId="77777777" w:rsidR="00F25B9F" w:rsidRPr="00F41EC5" w:rsidRDefault="00F25B9F" w:rsidP="00F25B9F">
      <w:pPr>
        <w:rPr>
          <w:rFonts w:ascii="Aptos Narrow" w:hAnsi="Aptos Narrow"/>
          <w:b/>
          <w:bCs/>
        </w:rPr>
      </w:pPr>
      <w:r w:rsidRPr="000D7C52">
        <w:rPr>
          <w:rFonts w:ascii="Aptos Narrow" w:hAnsi="Aptos Narrow"/>
          <w:b/>
          <w:bCs/>
        </w:rPr>
        <w:t xml:space="preserve">Trade </w:t>
      </w:r>
      <w:r w:rsidR="0081357B" w:rsidRPr="000D7C52">
        <w:rPr>
          <w:rFonts w:ascii="Aptos Narrow" w:hAnsi="Aptos Narrow"/>
          <w:b/>
          <w:bCs/>
        </w:rPr>
        <w:t>Labouring</w:t>
      </w:r>
    </w:p>
    <w:p w14:paraId="756AA430" w14:textId="77777777" w:rsidR="0081357B" w:rsidRDefault="0081357B" w:rsidP="00F25B9F">
      <w:pPr>
        <w:rPr>
          <w:rFonts w:ascii="Aptos Narrow" w:hAnsi="Aptos Narrow"/>
          <w:b/>
          <w:bCs/>
          <w:sz w:val="20"/>
          <w:szCs w:val="20"/>
        </w:rPr>
      </w:pPr>
    </w:p>
    <w:p w14:paraId="7AED22F0" w14:textId="77777777" w:rsidR="00262FF7" w:rsidRDefault="00262FF7" w:rsidP="00262FF7">
      <w:pPr>
        <w:rPr>
          <w:rFonts w:ascii="Aptos Narrow" w:hAnsi="Aptos Narrow"/>
          <w:b/>
          <w:bCs/>
          <w:sz w:val="20"/>
          <w:szCs w:val="20"/>
        </w:rPr>
      </w:pPr>
      <w:r>
        <w:rPr>
          <w:rFonts w:ascii="Aptos Narrow" w:hAnsi="Aptos Narrow"/>
          <w:b/>
          <w:bCs/>
          <w:sz w:val="20"/>
          <w:szCs w:val="20"/>
        </w:rPr>
        <w:t>Overview:</w:t>
      </w:r>
    </w:p>
    <w:p w14:paraId="36B43BB1" w14:textId="6A15036D" w:rsidR="0081357B" w:rsidRPr="002B1FC4" w:rsidRDefault="0081357B" w:rsidP="002B1FC4">
      <w:pPr>
        <w:pStyle w:val="ListParagraph"/>
        <w:numPr>
          <w:ilvl w:val="0"/>
          <w:numId w:val="36"/>
        </w:numPr>
        <w:rPr>
          <w:rFonts w:ascii="Aptos Narrow" w:hAnsi="Aptos Narrow"/>
          <w:sz w:val="20"/>
          <w:szCs w:val="20"/>
        </w:rPr>
      </w:pPr>
      <w:r w:rsidRPr="002B1FC4">
        <w:rPr>
          <w:rFonts w:ascii="Aptos Narrow" w:hAnsi="Aptos Narrow"/>
          <w:sz w:val="20"/>
          <w:szCs w:val="20"/>
        </w:rPr>
        <w:lastRenderedPageBreak/>
        <w:t>Covers labour support specific to renovation activities. This include</w:t>
      </w:r>
      <w:r w:rsidR="001E431F" w:rsidRPr="002B1FC4">
        <w:rPr>
          <w:rFonts w:ascii="Aptos Narrow" w:hAnsi="Aptos Narrow"/>
          <w:sz w:val="20"/>
          <w:szCs w:val="20"/>
        </w:rPr>
        <w:t>d</w:t>
      </w:r>
      <w:r w:rsidRPr="002B1FC4">
        <w:rPr>
          <w:rFonts w:ascii="Aptos Narrow" w:hAnsi="Aptos Narrow"/>
          <w:sz w:val="20"/>
          <w:szCs w:val="20"/>
        </w:rPr>
        <w:t xml:space="preserve"> demolition assistance and protection works. </w:t>
      </w:r>
    </w:p>
    <w:p w14:paraId="2AD88881" w14:textId="77777777" w:rsidR="007240A5" w:rsidRPr="00D354DC" w:rsidRDefault="007240A5" w:rsidP="007240A5">
      <w:pPr>
        <w:rPr>
          <w:rFonts w:ascii="Aptos Narrow" w:hAnsi="Aptos Narrow"/>
          <w:sz w:val="20"/>
          <w:szCs w:val="20"/>
        </w:rPr>
      </w:pPr>
      <w:r>
        <w:rPr>
          <w:rFonts w:ascii="Aptos Narrow" w:hAnsi="Aptos Narrow"/>
          <w:b/>
          <w:bCs/>
          <w:sz w:val="20"/>
          <w:szCs w:val="20"/>
        </w:rPr>
        <w:t>Scope items:</w:t>
      </w:r>
    </w:p>
    <w:p w14:paraId="4FF97D27" w14:textId="7F1B7BDA" w:rsidR="00F25B9F" w:rsidRPr="00A61930" w:rsidRDefault="00B15819" w:rsidP="00F25B9F">
      <w:pPr>
        <w:numPr>
          <w:ilvl w:val="0"/>
          <w:numId w:val="37"/>
        </w:numPr>
        <w:rPr>
          <w:rFonts w:ascii="Aptos Narrow" w:hAnsi="Aptos Narrow"/>
          <w:sz w:val="20"/>
          <w:szCs w:val="20"/>
        </w:rPr>
      </w:pPr>
      <w:r w:rsidRPr="00A61930">
        <w:rPr>
          <w:rFonts w:ascii="Aptos Narrow" w:hAnsi="Aptos Narrow"/>
          <w:sz w:val="20"/>
          <w:szCs w:val="20"/>
        </w:rPr>
        <w:t>Remove and thoroughly clean existing skylight cover in ceiling and place back in position</w:t>
      </w:r>
    </w:p>
    <w:p w14:paraId="1D4F8E9D" w14:textId="0C469FD7" w:rsidR="00B15819" w:rsidRPr="000C69D0" w:rsidRDefault="001E431F" w:rsidP="00F25B9F">
      <w:pPr>
        <w:numPr>
          <w:ilvl w:val="0"/>
          <w:numId w:val="37"/>
        </w:numPr>
        <w:rPr>
          <w:rFonts w:ascii="Aptos Narrow" w:hAnsi="Aptos Narrow"/>
          <w:sz w:val="20"/>
          <w:szCs w:val="20"/>
        </w:rPr>
      </w:pPr>
      <w:r w:rsidRPr="000C69D0">
        <w:rPr>
          <w:rFonts w:ascii="Aptos Narrow" w:hAnsi="Aptos Narrow"/>
          <w:sz w:val="20"/>
          <w:szCs w:val="20"/>
        </w:rPr>
        <w:t xml:space="preserve">Place floor and dust coverings </w:t>
      </w:r>
      <w:r w:rsidR="00215E7D" w:rsidRPr="000C69D0">
        <w:rPr>
          <w:rFonts w:ascii="Aptos Narrow" w:hAnsi="Aptos Narrow"/>
          <w:sz w:val="20"/>
          <w:szCs w:val="20"/>
        </w:rPr>
        <w:t xml:space="preserve">as required </w:t>
      </w:r>
      <w:r w:rsidRPr="000C69D0">
        <w:rPr>
          <w:rFonts w:ascii="Aptos Narrow" w:hAnsi="Aptos Narrow"/>
          <w:sz w:val="20"/>
          <w:szCs w:val="20"/>
        </w:rPr>
        <w:t xml:space="preserve">to areas affected by tradespeople </w:t>
      </w:r>
      <w:r w:rsidR="00215E7D" w:rsidRPr="000C69D0">
        <w:rPr>
          <w:rFonts w:ascii="Aptos Narrow" w:hAnsi="Aptos Narrow"/>
          <w:sz w:val="20"/>
          <w:szCs w:val="20"/>
        </w:rPr>
        <w:t>and/</w:t>
      </w:r>
      <w:r w:rsidRPr="000C69D0">
        <w:rPr>
          <w:rFonts w:ascii="Aptos Narrow" w:hAnsi="Aptos Narrow"/>
          <w:sz w:val="20"/>
          <w:szCs w:val="20"/>
        </w:rPr>
        <w:t>or the works in the galley, hallway, entry and kitchen</w:t>
      </w:r>
    </w:p>
    <w:p w14:paraId="12416515" w14:textId="2A308A3A" w:rsidR="001F022A" w:rsidRPr="000C69D0" w:rsidRDefault="001F022A" w:rsidP="00F12E72">
      <w:pPr>
        <w:numPr>
          <w:ilvl w:val="0"/>
          <w:numId w:val="37"/>
        </w:numPr>
        <w:rPr>
          <w:rFonts w:ascii="Aptos Narrow" w:hAnsi="Aptos Narrow"/>
          <w:sz w:val="20"/>
          <w:szCs w:val="20"/>
        </w:rPr>
      </w:pPr>
      <w:r w:rsidRPr="000C69D0">
        <w:rPr>
          <w:rFonts w:ascii="Aptos Narrow" w:hAnsi="Aptos Narrow"/>
          <w:sz w:val="20"/>
          <w:szCs w:val="20"/>
        </w:rPr>
        <w:t xml:space="preserve">Remove and dispose of paint to galley wall where brickwork is </w:t>
      </w:r>
      <w:r w:rsidR="00804674" w:rsidRPr="000C69D0">
        <w:rPr>
          <w:rFonts w:ascii="Aptos Narrow" w:hAnsi="Aptos Narrow"/>
          <w:sz w:val="20"/>
          <w:szCs w:val="20"/>
        </w:rPr>
        <w:t xml:space="preserve">water </w:t>
      </w:r>
      <w:r w:rsidRPr="000C69D0">
        <w:rPr>
          <w:rFonts w:ascii="Aptos Narrow" w:hAnsi="Aptos Narrow"/>
          <w:sz w:val="20"/>
          <w:szCs w:val="20"/>
        </w:rPr>
        <w:t>affected to expose bricks and mortar for repair work</w:t>
      </w:r>
      <w:r w:rsidR="00804674" w:rsidRPr="000C69D0">
        <w:rPr>
          <w:rFonts w:ascii="Aptos Narrow" w:hAnsi="Aptos Narrow"/>
          <w:sz w:val="20"/>
          <w:szCs w:val="20"/>
        </w:rPr>
        <w:t xml:space="preserve"> and then repainting</w:t>
      </w:r>
    </w:p>
    <w:p w14:paraId="3143152A" w14:textId="77777777" w:rsidR="00F25B9F" w:rsidRPr="00F41EC5" w:rsidRDefault="00CF0250" w:rsidP="00F25B9F">
      <w:pPr>
        <w:rPr>
          <w:rFonts w:ascii="Aptos Narrow" w:hAnsi="Aptos Narrow"/>
          <w:b/>
          <w:bCs/>
        </w:rPr>
      </w:pPr>
      <w:r>
        <w:rPr>
          <w:noProof/>
        </w:rPr>
      </w:r>
      <w:r>
        <w:pict w14:anchorId="4BC30D2D">
          <v:rect id="Horizontal Line 13" o:spid="_x0000_s205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3505AD0" w14:textId="77777777" w:rsidR="00F41EC5" w:rsidRPr="00F41EC5" w:rsidRDefault="00F41EC5" w:rsidP="00F41EC5">
      <w:pPr>
        <w:rPr>
          <w:rFonts w:ascii="Aptos Narrow" w:hAnsi="Aptos Narrow"/>
          <w:b/>
          <w:bCs/>
        </w:rPr>
      </w:pPr>
      <w:r w:rsidRPr="000D7C52">
        <w:rPr>
          <w:rFonts w:ascii="Aptos Narrow" w:hAnsi="Aptos Narrow"/>
          <w:b/>
          <w:bCs/>
        </w:rPr>
        <w:t>Waterproofing</w:t>
      </w:r>
    </w:p>
    <w:p w14:paraId="4CB8B12F" w14:textId="77777777" w:rsidR="00536E47" w:rsidRDefault="00536E47" w:rsidP="00536E47">
      <w:pPr>
        <w:rPr>
          <w:rFonts w:ascii="Aptos Narrow" w:hAnsi="Aptos Narrow"/>
          <w:b/>
          <w:bCs/>
          <w:sz w:val="20"/>
          <w:szCs w:val="20"/>
        </w:rPr>
      </w:pPr>
    </w:p>
    <w:p w14:paraId="094C58F9" w14:textId="77777777" w:rsidR="002B1FC4" w:rsidRDefault="002B1FC4" w:rsidP="002B1FC4">
      <w:pPr>
        <w:rPr>
          <w:rFonts w:ascii="Aptos Narrow" w:hAnsi="Aptos Narrow"/>
          <w:b/>
          <w:bCs/>
          <w:sz w:val="20"/>
          <w:szCs w:val="20"/>
        </w:rPr>
      </w:pPr>
      <w:r>
        <w:rPr>
          <w:rFonts w:ascii="Aptos Narrow" w:hAnsi="Aptos Narrow"/>
          <w:b/>
          <w:bCs/>
          <w:sz w:val="20"/>
          <w:szCs w:val="20"/>
        </w:rPr>
        <w:t>Overview:</w:t>
      </w:r>
    </w:p>
    <w:p w14:paraId="0A4842D3" w14:textId="02FB0BDD" w:rsidR="00536E47" w:rsidRPr="002B1FC4" w:rsidRDefault="00536E47" w:rsidP="002B1FC4">
      <w:pPr>
        <w:pStyle w:val="ListParagraph"/>
        <w:numPr>
          <w:ilvl w:val="0"/>
          <w:numId w:val="37"/>
        </w:numPr>
        <w:rPr>
          <w:rFonts w:ascii="Aptos Narrow" w:hAnsi="Aptos Narrow"/>
          <w:sz w:val="20"/>
          <w:szCs w:val="20"/>
        </w:rPr>
      </w:pPr>
      <w:r w:rsidRPr="002B1FC4">
        <w:rPr>
          <w:rFonts w:ascii="Aptos Narrow" w:hAnsi="Aptos Narrow"/>
          <w:sz w:val="20"/>
          <w:szCs w:val="20"/>
        </w:rPr>
        <w:t xml:space="preserve">Covers waterproofing to </w:t>
      </w:r>
      <w:r w:rsidR="008C7D7B" w:rsidRPr="002B1FC4">
        <w:rPr>
          <w:rFonts w:ascii="Aptos Narrow" w:hAnsi="Aptos Narrow"/>
          <w:sz w:val="20"/>
          <w:szCs w:val="20"/>
        </w:rPr>
        <w:t>the bathroom and WC</w:t>
      </w:r>
      <w:r w:rsidR="00E77CEA" w:rsidRPr="002B1FC4">
        <w:rPr>
          <w:rFonts w:ascii="Aptos Narrow" w:hAnsi="Aptos Narrow"/>
          <w:sz w:val="20"/>
          <w:szCs w:val="20"/>
        </w:rPr>
        <w:t xml:space="preserve">.  Entire floor </w:t>
      </w:r>
      <w:r w:rsidR="008211D6" w:rsidRPr="002B1FC4">
        <w:rPr>
          <w:rFonts w:ascii="Aptos Narrow" w:hAnsi="Aptos Narrow"/>
          <w:sz w:val="20"/>
          <w:szCs w:val="20"/>
        </w:rPr>
        <w:t xml:space="preserve">of the bathroom and WC </w:t>
      </w:r>
      <w:r w:rsidR="00E77CEA" w:rsidRPr="002B1FC4">
        <w:rPr>
          <w:rFonts w:ascii="Aptos Narrow" w:hAnsi="Aptos Narrow"/>
          <w:sz w:val="20"/>
          <w:szCs w:val="20"/>
        </w:rPr>
        <w:t xml:space="preserve">will be </w:t>
      </w:r>
      <w:r w:rsidR="00266874" w:rsidRPr="002B1FC4">
        <w:rPr>
          <w:rFonts w:ascii="Aptos Narrow" w:hAnsi="Aptos Narrow"/>
          <w:sz w:val="20"/>
          <w:szCs w:val="20"/>
        </w:rPr>
        <w:t>waterproofed,</w:t>
      </w:r>
      <w:r w:rsidR="00E77CEA" w:rsidRPr="002B1FC4">
        <w:rPr>
          <w:rFonts w:ascii="Aptos Narrow" w:hAnsi="Aptos Narrow"/>
          <w:sz w:val="20"/>
          <w:szCs w:val="20"/>
        </w:rPr>
        <w:t xml:space="preserve"> and the walls of the shower enclosure will be waterproofed.  All waterproofing will be completed to the standard required for co</w:t>
      </w:r>
      <w:r w:rsidRPr="002B1FC4">
        <w:rPr>
          <w:rFonts w:ascii="Aptos Narrow" w:hAnsi="Aptos Narrow"/>
          <w:sz w:val="20"/>
          <w:szCs w:val="20"/>
        </w:rPr>
        <w:t xml:space="preserve">mpliance </w:t>
      </w:r>
      <w:r w:rsidR="00E77CEA" w:rsidRPr="002B1FC4">
        <w:rPr>
          <w:rFonts w:ascii="Aptos Narrow" w:hAnsi="Aptos Narrow"/>
          <w:sz w:val="20"/>
          <w:szCs w:val="20"/>
        </w:rPr>
        <w:t>with the current NCC.</w:t>
      </w:r>
    </w:p>
    <w:p w14:paraId="33A9547C" w14:textId="77777777" w:rsidR="007240A5" w:rsidRPr="00D354DC" w:rsidRDefault="007240A5" w:rsidP="007240A5">
      <w:pPr>
        <w:rPr>
          <w:rFonts w:ascii="Aptos Narrow" w:hAnsi="Aptos Narrow"/>
          <w:sz w:val="20"/>
          <w:szCs w:val="20"/>
        </w:rPr>
      </w:pPr>
      <w:r>
        <w:rPr>
          <w:rFonts w:ascii="Aptos Narrow" w:hAnsi="Aptos Narrow"/>
          <w:b/>
          <w:bCs/>
          <w:sz w:val="20"/>
          <w:szCs w:val="20"/>
        </w:rPr>
        <w:t>Scope items:</w:t>
      </w:r>
    </w:p>
    <w:p w14:paraId="021AF13E" w14:textId="77777777" w:rsidR="00D1451E" w:rsidRPr="003A1C07" w:rsidRDefault="008064AE" w:rsidP="00EC51DD">
      <w:pPr>
        <w:numPr>
          <w:ilvl w:val="0"/>
          <w:numId w:val="38"/>
        </w:numPr>
        <w:rPr>
          <w:rFonts w:ascii="Aptos Narrow" w:hAnsi="Aptos Narrow"/>
          <w:sz w:val="20"/>
          <w:szCs w:val="20"/>
        </w:rPr>
      </w:pPr>
      <w:r w:rsidRPr="003A1C07">
        <w:rPr>
          <w:rFonts w:ascii="Aptos Narrow" w:hAnsi="Aptos Narrow"/>
          <w:sz w:val="20"/>
          <w:szCs w:val="20"/>
        </w:rPr>
        <w:t xml:space="preserve">Apply internal waterproofing to </w:t>
      </w:r>
      <w:r w:rsidR="00EC51DD" w:rsidRPr="003A1C07">
        <w:rPr>
          <w:rFonts w:ascii="Aptos Narrow" w:hAnsi="Aptos Narrow"/>
          <w:sz w:val="20"/>
          <w:szCs w:val="20"/>
        </w:rPr>
        <w:t>bathroom</w:t>
      </w:r>
      <w:r w:rsidR="004D3FA4" w:rsidRPr="003A1C07">
        <w:rPr>
          <w:rFonts w:ascii="Aptos Narrow" w:hAnsi="Aptos Narrow"/>
          <w:sz w:val="20"/>
          <w:szCs w:val="20"/>
        </w:rPr>
        <w:t xml:space="preserve"> to comply with NCC</w:t>
      </w:r>
    </w:p>
    <w:p w14:paraId="7AFF8493" w14:textId="77777777" w:rsidR="00EC51DD" w:rsidRPr="003A1C07" w:rsidRDefault="00EC51DD" w:rsidP="00EC51DD">
      <w:pPr>
        <w:numPr>
          <w:ilvl w:val="0"/>
          <w:numId w:val="38"/>
        </w:numPr>
        <w:rPr>
          <w:rFonts w:ascii="Aptos Narrow" w:hAnsi="Aptos Narrow"/>
          <w:sz w:val="20"/>
          <w:szCs w:val="20"/>
        </w:rPr>
      </w:pPr>
      <w:r w:rsidRPr="003A1C07">
        <w:rPr>
          <w:rFonts w:ascii="Aptos Narrow" w:hAnsi="Aptos Narrow"/>
          <w:sz w:val="20"/>
          <w:szCs w:val="20"/>
        </w:rPr>
        <w:t>Apply internal waterproofing to WC to comply with NCC</w:t>
      </w:r>
    </w:p>
    <w:p w14:paraId="23239101" w14:textId="77777777" w:rsidR="00EC51DD" w:rsidRPr="0042071A" w:rsidRDefault="00EC51DD" w:rsidP="00EC51DD">
      <w:pPr>
        <w:rPr>
          <w:rFonts w:ascii="Aptos Narrow" w:hAnsi="Aptos Narrow"/>
          <w:sz w:val="20"/>
          <w:szCs w:val="20"/>
        </w:rPr>
      </w:pPr>
    </w:p>
    <w:p w14:paraId="267E89EA" w14:textId="77777777" w:rsidR="00F41EC5" w:rsidRPr="00F41EC5" w:rsidRDefault="00CF0250" w:rsidP="00F41EC5">
      <w:pPr>
        <w:rPr>
          <w:rFonts w:ascii="Aptos Narrow" w:hAnsi="Aptos Narrow"/>
          <w:b/>
          <w:bCs/>
        </w:rPr>
      </w:pPr>
      <w:r>
        <w:rPr>
          <w:noProof/>
        </w:rPr>
      </w:r>
      <w:r>
        <w:pict w14:anchorId="425F7D5C">
          <v:rect id="Horizontal Line 14" o:spid="_x0000_s205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AE75271" w14:textId="77777777" w:rsidR="000B5608" w:rsidRPr="0053226A" w:rsidRDefault="000B5608" w:rsidP="000B5608">
      <w:pPr>
        <w:rPr>
          <w:rFonts w:ascii="Aptos Narrow" w:hAnsi="Aptos Narrow"/>
          <w:b/>
          <w:bCs/>
        </w:rPr>
      </w:pPr>
      <w:r w:rsidRPr="00B91460">
        <w:rPr>
          <w:rFonts w:ascii="Aptos Narrow" w:hAnsi="Aptos Narrow"/>
          <w:b/>
          <w:bCs/>
        </w:rPr>
        <w:t>Exclusions</w:t>
      </w:r>
    </w:p>
    <w:p w14:paraId="0752894E" w14:textId="77777777" w:rsidR="000B5608" w:rsidRPr="00D354DC" w:rsidRDefault="000B5608" w:rsidP="000B5608">
      <w:pPr>
        <w:rPr>
          <w:rFonts w:ascii="Aptos Narrow" w:hAnsi="Aptos Narrow"/>
          <w:sz w:val="20"/>
          <w:szCs w:val="20"/>
        </w:rPr>
      </w:pPr>
      <w:r w:rsidRPr="00D354DC">
        <w:rPr>
          <w:rFonts w:ascii="Aptos Narrow" w:hAnsi="Aptos Narrow"/>
          <w:sz w:val="20"/>
          <w:szCs w:val="20"/>
        </w:rPr>
        <w:t>The following items will not be allowed for</w:t>
      </w:r>
      <w:r w:rsidR="00F64901">
        <w:rPr>
          <w:rFonts w:ascii="Aptos Narrow" w:hAnsi="Aptos Narrow"/>
          <w:sz w:val="20"/>
          <w:szCs w:val="20"/>
        </w:rPr>
        <w:t xml:space="preserve"> in our initial pricing model</w:t>
      </w:r>
      <w:r w:rsidRPr="00D354DC">
        <w:rPr>
          <w:rFonts w:ascii="Aptos Narrow" w:hAnsi="Aptos Narrow"/>
          <w:sz w:val="20"/>
          <w:szCs w:val="20"/>
        </w:rPr>
        <w:t>:</w:t>
      </w:r>
    </w:p>
    <w:p w14:paraId="046A170F" w14:textId="77777777" w:rsidR="00627076" w:rsidRPr="0053226A" w:rsidRDefault="00627076" w:rsidP="000B5608">
      <w:pPr>
        <w:rPr>
          <w:rFonts w:ascii="Aptos Narrow" w:hAnsi="Aptos Narrow"/>
        </w:rPr>
      </w:pPr>
    </w:p>
    <w:p w14:paraId="1950201A" w14:textId="77777777" w:rsidR="000B5608" w:rsidRPr="00210BF5" w:rsidRDefault="000B5608" w:rsidP="000B5608">
      <w:pPr>
        <w:pStyle w:val="ListParagraph"/>
        <w:numPr>
          <w:ilvl w:val="0"/>
          <w:numId w:val="1"/>
        </w:numPr>
        <w:rPr>
          <w:rFonts w:ascii="Aptos Narrow" w:hAnsi="Aptos Narrow"/>
          <w:sz w:val="20"/>
          <w:szCs w:val="20"/>
        </w:rPr>
      </w:pPr>
      <w:r w:rsidRPr="00210BF5">
        <w:rPr>
          <w:rFonts w:ascii="Aptos Narrow" w:hAnsi="Aptos Narrow"/>
          <w:sz w:val="20"/>
          <w:szCs w:val="20"/>
        </w:rPr>
        <w:t>any fees incurred with Tas Networks, Tas Gas, Tas Water, NBN, Aurora or similar</w:t>
      </w:r>
    </w:p>
    <w:p w14:paraId="31EC479C" w14:textId="77777777" w:rsidR="000B5608" w:rsidRPr="00210BF5" w:rsidRDefault="000B5608" w:rsidP="000B5608">
      <w:pPr>
        <w:pStyle w:val="ListParagraph"/>
        <w:numPr>
          <w:ilvl w:val="0"/>
          <w:numId w:val="1"/>
        </w:numPr>
        <w:rPr>
          <w:rFonts w:ascii="Aptos Narrow" w:hAnsi="Aptos Narrow"/>
          <w:sz w:val="20"/>
          <w:szCs w:val="20"/>
        </w:rPr>
      </w:pPr>
      <w:r w:rsidRPr="00210BF5">
        <w:rPr>
          <w:rFonts w:ascii="Aptos Narrow" w:hAnsi="Aptos Narrow"/>
          <w:sz w:val="20"/>
          <w:szCs w:val="20"/>
        </w:rPr>
        <w:t>any design fees (architect, designer, engineer, hydraulic or similar)</w:t>
      </w:r>
    </w:p>
    <w:p w14:paraId="5083EE0F" w14:textId="0CCF2535" w:rsidR="000B5608" w:rsidRPr="00210BF5" w:rsidRDefault="000B5608" w:rsidP="000B5608">
      <w:pPr>
        <w:pStyle w:val="ListParagraph"/>
        <w:numPr>
          <w:ilvl w:val="0"/>
          <w:numId w:val="1"/>
        </w:numPr>
        <w:rPr>
          <w:rFonts w:ascii="Aptos Narrow" w:hAnsi="Aptos Narrow"/>
          <w:sz w:val="20"/>
          <w:szCs w:val="20"/>
        </w:rPr>
      </w:pPr>
      <w:r w:rsidRPr="00210BF5">
        <w:rPr>
          <w:rFonts w:ascii="Aptos Narrow" w:hAnsi="Aptos Narrow"/>
          <w:sz w:val="20"/>
          <w:szCs w:val="20"/>
        </w:rPr>
        <w:t>any council fees</w:t>
      </w:r>
    </w:p>
    <w:p w14:paraId="70508CBD" w14:textId="77777777" w:rsidR="000B5608" w:rsidRPr="00210BF5" w:rsidRDefault="000B5608" w:rsidP="000B5608">
      <w:pPr>
        <w:pStyle w:val="ListParagraph"/>
        <w:numPr>
          <w:ilvl w:val="0"/>
          <w:numId w:val="1"/>
        </w:numPr>
        <w:rPr>
          <w:rFonts w:ascii="Aptos Narrow" w:hAnsi="Aptos Narrow"/>
          <w:sz w:val="20"/>
          <w:szCs w:val="20"/>
        </w:rPr>
      </w:pPr>
      <w:r w:rsidRPr="00210BF5">
        <w:rPr>
          <w:rFonts w:ascii="Aptos Narrow" w:hAnsi="Aptos Narrow"/>
          <w:sz w:val="20"/>
          <w:szCs w:val="20"/>
        </w:rPr>
        <w:t>any building surveyor or specialist consultant fees unless listed in scope</w:t>
      </w:r>
    </w:p>
    <w:p w14:paraId="33BA9FB2" w14:textId="77777777" w:rsidR="00164335" w:rsidRPr="00210BF5" w:rsidRDefault="00164335" w:rsidP="000B5608">
      <w:pPr>
        <w:pStyle w:val="ListParagraph"/>
        <w:numPr>
          <w:ilvl w:val="0"/>
          <w:numId w:val="1"/>
        </w:numPr>
        <w:rPr>
          <w:rFonts w:ascii="Aptos Narrow" w:hAnsi="Aptos Narrow"/>
          <w:sz w:val="20"/>
          <w:szCs w:val="20"/>
        </w:rPr>
      </w:pPr>
      <w:r w:rsidRPr="00210BF5">
        <w:rPr>
          <w:rFonts w:ascii="Aptos Narrow" w:hAnsi="Aptos Narrow"/>
          <w:sz w:val="20"/>
          <w:szCs w:val="20"/>
        </w:rPr>
        <w:t>upgrading of existing plumbing and or drainage – it is assumed that we can connect to ex</w:t>
      </w:r>
      <w:r w:rsidR="0088025C" w:rsidRPr="00210BF5">
        <w:rPr>
          <w:rFonts w:ascii="Aptos Narrow" w:hAnsi="Aptos Narrow"/>
          <w:sz w:val="20"/>
          <w:szCs w:val="20"/>
        </w:rPr>
        <w:t>isting plumbing</w:t>
      </w:r>
    </w:p>
    <w:p w14:paraId="198D3127" w14:textId="002C3425" w:rsidR="0088025C" w:rsidRDefault="002B1FC4" w:rsidP="000B5608">
      <w:pPr>
        <w:pStyle w:val="ListParagraph"/>
        <w:numPr>
          <w:ilvl w:val="0"/>
          <w:numId w:val="1"/>
        </w:numPr>
        <w:rPr>
          <w:rFonts w:ascii="Aptos Narrow" w:hAnsi="Aptos Narrow"/>
          <w:sz w:val="20"/>
          <w:szCs w:val="20"/>
        </w:rPr>
      </w:pPr>
      <w:r>
        <w:rPr>
          <w:rFonts w:ascii="Aptos Narrow" w:hAnsi="Aptos Narrow"/>
          <w:sz w:val="20"/>
          <w:szCs w:val="20"/>
        </w:rPr>
        <w:t xml:space="preserve">any new electrical works – allowance is to </w:t>
      </w:r>
      <w:r w:rsidR="00002BF8">
        <w:rPr>
          <w:rFonts w:ascii="Aptos Narrow" w:hAnsi="Aptos Narrow"/>
          <w:sz w:val="20"/>
          <w:szCs w:val="20"/>
        </w:rPr>
        <w:t>isolate and then refit existing only</w:t>
      </w:r>
    </w:p>
    <w:p w14:paraId="34FB3B9E" w14:textId="49ECC41D" w:rsidR="00002BF8" w:rsidRPr="00210BF5" w:rsidRDefault="00002BF8" w:rsidP="000B5608">
      <w:pPr>
        <w:pStyle w:val="ListParagraph"/>
        <w:numPr>
          <w:ilvl w:val="0"/>
          <w:numId w:val="1"/>
        </w:numPr>
        <w:rPr>
          <w:rFonts w:ascii="Aptos Narrow" w:hAnsi="Aptos Narrow"/>
          <w:sz w:val="20"/>
          <w:szCs w:val="20"/>
        </w:rPr>
      </w:pPr>
      <w:r>
        <w:rPr>
          <w:rFonts w:ascii="Aptos Narrow" w:hAnsi="Aptos Narrow"/>
          <w:sz w:val="20"/>
          <w:szCs w:val="20"/>
        </w:rPr>
        <w:t>supply and/or installation of new glass shower screens</w:t>
      </w:r>
    </w:p>
    <w:p w14:paraId="2AD25BDA" w14:textId="77777777" w:rsidR="005D5656" w:rsidRPr="005D5656" w:rsidRDefault="005D5656" w:rsidP="000B5608">
      <w:pPr>
        <w:pStyle w:val="ListParagraph"/>
        <w:numPr>
          <w:ilvl w:val="0"/>
          <w:numId w:val="1"/>
        </w:numPr>
        <w:rPr>
          <w:rFonts w:ascii="Aptos Narrow" w:hAnsi="Aptos Narrow"/>
          <w:b/>
          <w:bCs/>
          <w:sz w:val="20"/>
          <w:szCs w:val="20"/>
        </w:rPr>
      </w:pPr>
      <w:r w:rsidRPr="005D5656">
        <w:rPr>
          <w:rFonts w:ascii="Aptos Narrow" w:hAnsi="Aptos Narrow"/>
          <w:b/>
          <w:bCs/>
          <w:sz w:val="20"/>
          <w:szCs w:val="20"/>
        </w:rPr>
        <w:t>NOTE: any items not listed in this scope are considered exclusions</w:t>
      </w:r>
    </w:p>
    <w:p w14:paraId="2F238351" w14:textId="77777777" w:rsidR="005C4BFC" w:rsidRDefault="005C4BFC">
      <w:pPr>
        <w:rPr>
          <w:rFonts w:ascii="Aptos Narrow" w:hAnsi="Aptos Narrow"/>
        </w:rPr>
      </w:pPr>
      <w:r>
        <w:rPr>
          <w:rFonts w:ascii="Aptos Narrow" w:hAnsi="Aptos Narrow"/>
        </w:rPr>
        <w:br w:type="page"/>
      </w:r>
    </w:p>
    <w:p w14:paraId="631A8426" w14:textId="4F4BEF2D" w:rsidR="000B5608" w:rsidRPr="0053226A" w:rsidRDefault="00CF0250" w:rsidP="000B5608">
      <w:pPr>
        <w:rPr>
          <w:rFonts w:ascii="Aptos Narrow" w:hAnsi="Aptos Narrow"/>
        </w:rPr>
      </w:pPr>
      <w:r>
        <w:rPr>
          <w:noProof/>
        </w:rPr>
      </w:r>
      <w:r>
        <w:pict w14:anchorId="6E963E8A">
          <v:rect id="Horizontal Line 15" o:spid="_x0000_s205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B4C8A5D" w14:textId="77777777" w:rsidR="000B5608" w:rsidRPr="0053226A" w:rsidRDefault="00657EC5" w:rsidP="000B5608">
      <w:pPr>
        <w:rPr>
          <w:rFonts w:ascii="Aptos Narrow" w:hAnsi="Aptos Narrow"/>
          <w:b/>
          <w:bCs/>
        </w:rPr>
      </w:pPr>
      <w:r>
        <w:rPr>
          <w:rFonts w:ascii="Aptos Narrow" w:hAnsi="Aptos Narrow"/>
          <w:b/>
          <w:bCs/>
        </w:rPr>
        <w:t>NOTES:</w:t>
      </w:r>
    </w:p>
    <w:p w14:paraId="1264BC1F" w14:textId="77777777" w:rsidR="00D81E58" w:rsidRDefault="00D81E58" w:rsidP="00D81E58">
      <w:pPr>
        <w:rPr>
          <w:rFonts w:ascii="Aptos Narrow" w:hAnsi="Aptos Narrow"/>
          <w:sz w:val="20"/>
          <w:szCs w:val="20"/>
        </w:rPr>
      </w:pPr>
    </w:p>
    <w:p w14:paraId="3D91BCCA" w14:textId="0F3EA350" w:rsidR="00173A89" w:rsidRPr="00D81E58" w:rsidRDefault="00173A89" w:rsidP="00D81E58">
      <w:pPr>
        <w:rPr>
          <w:rFonts w:ascii="Aptos Narrow" w:hAnsi="Aptos Narrow"/>
          <w:b/>
          <w:bCs/>
          <w:sz w:val="20"/>
          <w:szCs w:val="20"/>
        </w:rPr>
      </w:pPr>
      <w:r w:rsidRPr="00D81E58">
        <w:rPr>
          <w:rFonts w:ascii="Aptos Narrow" w:hAnsi="Aptos Narrow"/>
          <w:b/>
          <w:bCs/>
          <w:sz w:val="20"/>
          <w:szCs w:val="20"/>
        </w:rPr>
        <w:t>REQUIRED DOCUMENTS/FORMS</w:t>
      </w:r>
      <w:r w:rsidR="005C4BFC">
        <w:rPr>
          <w:rFonts w:ascii="Aptos Narrow" w:hAnsi="Aptos Narrow"/>
          <w:b/>
          <w:bCs/>
          <w:sz w:val="20"/>
          <w:szCs w:val="20"/>
        </w:rPr>
        <w:t xml:space="preserve"> PRIOR TO START</w:t>
      </w:r>
      <w:r w:rsidRPr="00D81E58">
        <w:rPr>
          <w:rFonts w:ascii="Aptos Narrow" w:hAnsi="Aptos Narrow"/>
          <w:b/>
          <w:bCs/>
          <w:sz w:val="20"/>
          <w:szCs w:val="20"/>
        </w:rPr>
        <w:t>:</w:t>
      </w:r>
    </w:p>
    <w:p w14:paraId="1B046ED2" w14:textId="48309116" w:rsidR="00C01C7F" w:rsidRDefault="001F2976" w:rsidP="00D81E58">
      <w:pPr>
        <w:pStyle w:val="ListParagraph"/>
        <w:numPr>
          <w:ilvl w:val="0"/>
          <w:numId w:val="1"/>
        </w:numPr>
        <w:rPr>
          <w:rFonts w:ascii="Aptos Narrow" w:hAnsi="Aptos Narrow"/>
          <w:sz w:val="20"/>
          <w:szCs w:val="20"/>
        </w:rPr>
      </w:pPr>
      <w:r>
        <w:rPr>
          <w:rFonts w:ascii="Aptos Narrow" w:hAnsi="Aptos Narrow"/>
          <w:sz w:val="20"/>
          <w:szCs w:val="20"/>
        </w:rPr>
        <w:t>Internally produced set</w:t>
      </w:r>
      <w:r w:rsidR="00173A89">
        <w:rPr>
          <w:rFonts w:ascii="Aptos Narrow" w:hAnsi="Aptos Narrow"/>
          <w:sz w:val="20"/>
          <w:szCs w:val="20"/>
        </w:rPr>
        <w:t xml:space="preserve"> of </w:t>
      </w:r>
      <w:r>
        <w:rPr>
          <w:rFonts w:ascii="Aptos Narrow" w:hAnsi="Aptos Narrow"/>
          <w:sz w:val="20"/>
          <w:szCs w:val="20"/>
        </w:rPr>
        <w:t xml:space="preserve">dimension and layout </w:t>
      </w:r>
      <w:r w:rsidR="00CF3F0C">
        <w:rPr>
          <w:rFonts w:ascii="Aptos Narrow" w:hAnsi="Aptos Narrow"/>
          <w:sz w:val="20"/>
          <w:szCs w:val="20"/>
        </w:rPr>
        <w:t>pla</w:t>
      </w:r>
      <w:r w:rsidR="00C01C7F">
        <w:rPr>
          <w:rFonts w:ascii="Aptos Narrow" w:hAnsi="Aptos Narrow"/>
          <w:sz w:val="20"/>
          <w:szCs w:val="20"/>
        </w:rPr>
        <w:t>ns</w:t>
      </w:r>
    </w:p>
    <w:p w14:paraId="0FAF8065" w14:textId="2F906F61" w:rsidR="001F2976" w:rsidRDefault="001F2976" w:rsidP="00D81E58">
      <w:pPr>
        <w:pStyle w:val="ListParagraph"/>
        <w:numPr>
          <w:ilvl w:val="0"/>
          <w:numId w:val="1"/>
        </w:numPr>
        <w:rPr>
          <w:rFonts w:ascii="Aptos Narrow" w:hAnsi="Aptos Narrow"/>
          <w:sz w:val="20"/>
          <w:szCs w:val="20"/>
        </w:rPr>
      </w:pPr>
      <w:r>
        <w:rPr>
          <w:rFonts w:ascii="Aptos Narrow" w:hAnsi="Aptos Narrow"/>
          <w:sz w:val="20"/>
          <w:szCs w:val="20"/>
        </w:rPr>
        <w:t>Tile lay plans</w:t>
      </w:r>
    </w:p>
    <w:p w14:paraId="1CA1FD20" w14:textId="77777777" w:rsidR="007B14E7" w:rsidRDefault="007B14E7" w:rsidP="007B14E7">
      <w:pPr>
        <w:rPr>
          <w:rFonts w:ascii="Aptos Narrow" w:hAnsi="Aptos Narrow"/>
          <w:b/>
          <w:bCs/>
          <w:sz w:val="20"/>
          <w:szCs w:val="20"/>
        </w:rPr>
      </w:pPr>
    </w:p>
    <w:p w14:paraId="0D787285" w14:textId="625D7F84" w:rsidR="007B14E7" w:rsidRPr="007B14E7" w:rsidRDefault="007B14E7" w:rsidP="007B14E7">
      <w:pPr>
        <w:rPr>
          <w:rFonts w:ascii="Aptos Narrow" w:hAnsi="Aptos Narrow"/>
          <w:b/>
          <w:bCs/>
          <w:sz w:val="20"/>
          <w:szCs w:val="20"/>
        </w:rPr>
      </w:pPr>
      <w:r w:rsidRPr="007B14E7">
        <w:rPr>
          <w:rFonts w:ascii="Aptos Narrow" w:hAnsi="Aptos Narrow"/>
          <w:b/>
          <w:bCs/>
          <w:sz w:val="20"/>
          <w:szCs w:val="20"/>
        </w:rPr>
        <w:t>SELECTION ITEMS</w:t>
      </w:r>
      <w:r w:rsidR="005C4BFC">
        <w:rPr>
          <w:rFonts w:ascii="Aptos Narrow" w:hAnsi="Aptos Narrow"/>
          <w:b/>
          <w:bCs/>
          <w:sz w:val="20"/>
          <w:szCs w:val="20"/>
        </w:rPr>
        <w:t xml:space="preserve"> OUTSTANDING</w:t>
      </w:r>
      <w:r w:rsidRPr="007B14E7">
        <w:rPr>
          <w:rFonts w:ascii="Aptos Narrow" w:hAnsi="Aptos Narrow"/>
          <w:b/>
          <w:bCs/>
          <w:sz w:val="20"/>
          <w:szCs w:val="20"/>
        </w:rPr>
        <w:t>:</w:t>
      </w:r>
    </w:p>
    <w:p w14:paraId="60CE0D24" w14:textId="7CC1CFAE" w:rsidR="007B14E7" w:rsidRDefault="00CC66A5" w:rsidP="007B14E7">
      <w:pPr>
        <w:pStyle w:val="ListParagraph"/>
        <w:numPr>
          <w:ilvl w:val="0"/>
          <w:numId w:val="1"/>
        </w:numPr>
        <w:rPr>
          <w:rFonts w:ascii="Aptos Narrow" w:hAnsi="Aptos Narrow"/>
          <w:sz w:val="20"/>
          <w:szCs w:val="20"/>
        </w:rPr>
      </w:pPr>
      <w:r>
        <w:rPr>
          <w:rFonts w:ascii="Aptos Narrow" w:hAnsi="Aptos Narrow"/>
          <w:sz w:val="20"/>
          <w:szCs w:val="20"/>
        </w:rPr>
        <w:t xml:space="preserve">List items here that the clients </w:t>
      </w:r>
      <w:r w:rsidR="005C4BFC">
        <w:rPr>
          <w:rFonts w:ascii="Aptos Narrow" w:hAnsi="Aptos Narrow"/>
          <w:sz w:val="20"/>
          <w:szCs w:val="20"/>
        </w:rPr>
        <w:t xml:space="preserve">still </w:t>
      </w:r>
      <w:r>
        <w:rPr>
          <w:rFonts w:ascii="Aptos Narrow" w:hAnsi="Aptos Narrow"/>
          <w:sz w:val="20"/>
          <w:szCs w:val="20"/>
        </w:rPr>
        <w:t>need to select</w:t>
      </w:r>
    </w:p>
    <w:p w14:paraId="122EFC98" w14:textId="0C43C685" w:rsidR="00AA2B84" w:rsidRDefault="00AA2B84" w:rsidP="007E0DBB">
      <w:pPr>
        <w:pStyle w:val="ListParagraph"/>
        <w:numPr>
          <w:ilvl w:val="1"/>
          <w:numId w:val="1"/>
        </w:numPr>
        <w:rPr>
          <w:rFonts w:ascii="Aptos Narrow" w:hAnsi="Aptos Narrow"/>
          <w:sz w:val="20"/>
          <w:szCs w:val="20"/>
        </w:rPr>
      </w:pPr>
      <w:r>
        <w:rPr>
          <w:rFonts w:ascii="Aptos Narrow" w:hAnsi="Aptos Narrow"/>
          <w:sz w:val="20"/>
          <w:szCs w:val="20"/>
        </w:rPr>
        <w:t>Shower screens</w:t>
      </w:r>
    </w:p>
    <w:p w14:paraId="39165DA6" w14:textId="2692D24A" w:rsidR="007E0DBB" w:rsidRDefault="007E0DBB" w:rsidP="007E0DBB">
      <w:pPr>
        <w:pStyle w:val="ListParagraph"/>
        <w:numPr>
          <w:ilvl w:val="1"/>
          <w:numId w:val="1"/>
        </w:numPr>
        <w:rPr>
          <w:rFonts w:ascii="Aptos Narrow" w:hAnsi="Aptos Narrow"/>
          <w:sz w:val="20"/>
          <w:szCs w:val="20"/>
        </w:rPr>
      </w:pPr>
      <w:r>
        <w:rPr>
          <w:rFonts w:ascii="Aptos Narrow" w:hAnsi="Aptos Narrow"/>
          <w:sz w:val="20"/>
          <w:szCs w:val="20"/>
        </w:rPr>
        <w:t>Paint colours</w:t>
      </w:r>
    </w:p>
    <w:p w14:paraId="5BDAFA17" w14:textId="77777777" w:rsidR="00657EC5" w:rsidRPr="00657EC5" w:rsidRDefault="00657EC5" w:rsidP="00657EC5">
      <w:pPr>
        <w:ind w:left="360"/>
        <w:rPr>
          <w:rFonts w:ascii="Aptos Narrow" w:hAnsi="Aptos Narrow"/>
          <w:sz w:val="20"/>
          <w:szCs w:val="20"/>
        </w:rPr>
      </w:pPr>
    </w:p>
    <w:p w14:paraId="7AB9204A" w14:textId="1D95F132" w:rsidR="00BD435A" w:rsidRPr="00BD435A" w:rsidRDefault="00BD435A" w:rsidP="00584ED1">
      <w:pPr>
        <w:rPr>
          <w:rFonts w:ascii="Aptos Narrow" w:hAnsi="Aptos Narrow"/>
          <w:b/>
          <w:bCs/>
          <w:sz w:val="20"/>
          <w:szCs w:val="20"/>
        </w:rPr>
      </w:pPr>
      <w:r w:rsidRPr="00BD435A">
        <w:rPr>
          <w:rFonts w:ascii="Aptos Narrow" w:hAnsi="Aptos Narrow"/>
          <w:b/>
          <w:bCs/>
          <w:sz w:val="20"/>
          <w:szCs w:val="20"/>
        </w:rPr>
        <w:t>CLARIFICATION REQUIRED</w:t>
      </w:r>
      <w:r w:rsidR="00180841">
        <w:rPr>
          <w:rFonts w:ascii="Aptos Narrow" w:hAnsi="Aptos Narrow"/>
          <w:b/>
          <w:bCs/>
          <w:sz w:val="20"/>
          <w:szCs w:val="20"/>
        </w:rPr>
        <w:t xml:space="preserve"> ON ITEMS</w:t>
      </w:r>
    </w:p>
    <w:p w14:paraId="3022EBD3" w14:textId="167DB9CC" w:rsidR="00180841" w:rsidRDefault="00180841" w:rsidP="008333CD">
      <w:pPr>
        <w:pStyle w:val="ListParagraph"/>
        <w:numPr>
          <w:ilvl w:val="0"/>
          <w:numId w:val="1"/>
        </w:numPr>
        <w:rPr>
          <w:rFonts w:ascii="Aptos Narrow" w:hAnsi="Aptos Narrow"/>
          <w:sz w:val="20"/>
          <w:szCs w:val="20"/>
        </w:rPr>
      </w:pPr>
      <w:r>
        <w:rPr>
          <w:rFonts w:ascii="Aptos Narrow" w:hAnsi="Aptos Narrow"/>
          <w:sz w:val="20"/>
          <w:szCs w:val="20"/>
        </w:rPr>
        <w:t>SE to confirm that all internal walls are brick to work out the extent of plastering</w:t>
      </w:r>
    </w:p>
    <w:p w14:paraId="6A6CBB3E" w14:textId="6E1F0B72" w:rsidR="00180841" w:rsidRDefault="00180841" w:rsidP="008333CD">
      <w:pPr>
        <w:pStyle w:val="ListParagraph"/>
        <w:numPr>
          <w:ilvl w:val="1"/>
          <w:numId w:val="1"/>
        </w:numPr>
        <w:rPr>
          <w:rFonts w:ascii="Aptos Narrow" w:hAnsi="Aptos Narrow"/>
          <w:sz w:val="20"/>
          <w:szCs w:val="20"/>
        </w:rPr>
      </w:pPr>
      <w:r>
        <w:rPr>
          <w:rFonts w:ascii="Aptos Narrow" w:hAnsi="Aptos Narrow"/>
          <w:sz w:val="20"/>
          <w:szCs w:val="20"/>
        </w:rPr>
        <w:t>May need to allow a provisional sum for this if can’t be worked out</w:t>
      </w:r>
    </w:p>
    <w:p w14:paraId="03576BAB" w14:textId="01CBE4E8" w:rsidR="00564EC0" w:rsidRPr="00107D93" w:rsidRDefault="00564EC0" w:rsidP="008333CD">
      <w:pPr>
        <w:pStyle w:val="ListParagraph"/>
        <w:numPr>
          <w:ilvl w:val="1"/>
          <w:numId w:val="1"/>
        </w:numPr>
        <w:rPr>
          <w:rFonts w:ascii="Aptos Narrow" w:hAnsi="Aptos Narrow"/>
          <w:color w:val="00B050"/>
          <w:sz w:val="20"/>
          <w:szCs w:val="20"/>
        </w:rPr>
      </w:pPr>
      <w:r w:rsidRPr="00107D93">
        <w:rPr>
          <w:rFonts w:ascii="Aptos Narrow" w:hAnsi="Aptos Narrow"/>
          <w:color w:val="00B050"/>
          <w:sz w:val="20"/>
          <w:szCs w:val="20"/>
        </w:rPr>
        <w:t>Regina happy to tile over</w:t>
      </w:r>
      <w:r w:rsidR="00107D93" w:rsidRPr="00107D93">
        <w:rPr>
          <w:rFonts w:ascii="Aptos Narrow" w:hAnsi="Aptos Narrow"/>
          <w:color w:val="00B050"/>
          <w:sz w:val="20"/>
          <w:szCs w:val="20"/>
        </w:rPr>
        <w:t xml:space="preserve"> – no need for plaster patch work</w:t>
      </w:r>
    </w:p>
    <w:p w14:paraId="4DB6FDC9" w14:textId="514899DE" w:rsidR="007B7E8F" w:rsidRDefault="007B7E8F" w:rsidP="008333CD">
      <w:pPr>
        <w:pStyle w:val="ListParagraph"/>
        <w:numPr>
          <w:ilvl w:val="0"/>
          <w:numId w:val="1"/>
        </w:numPr>
        <w:rPr>
          <w:rFonts w:ascii="Aptos Narrow" w:hAnsi="Aptos Narrow"/>
          <w:sz w:val="20"/>
          <w:szCs w:val="20"/>
        </w:rPr>
      </w:pPr>
      <w:r>
        <w:rPr>
          <w:rFonts w:ascii="Aptos Narrow" w:hAnsi="Aptos Narrow"/>
          <w:sz w:val="20"/>
          <w:szCs w:val="20"/>
        </w:rPr>
        <w:t>SE to check extent of painting required to Galley wall to match into existing</w:t>
      </w:r>
    </w:p>
    <w:p w14:paraId="06F5DCE2" w14:textId="3105E68E" w:rsidR="004A2D0A" w:rsidRPr="00107D93" w:rsidRDefault="004A2D0A" w:rsidP="008333CD">
      <w:pPr>
        <w:pStyle w:val="ListParagraph"/>
        <w:numPr>
          <w:ilvl w:val="1"/>
          <w:numId w:val="1"/>
        </w:numPr>
        <w:rPr>
          <w:rFonts w:ascii="Aptos Narrow" w:hAnsi="Aptos Narrow"/>
          <w:color w:val="00B050"/>
          <w:sz w:val="20"/>
          <w:szCs w:val="20"/>
        </w:rPr>
      </w:pPr>
      <w:r w:rsidRPr="00107D93">
        <w:rPr>
          <w:rFonts w:ascii="Aptos Narrow" w:hAnsi="Aptos Narrow"/>
          <w:color w:val="00B050"/>
          <w:sz w:val="20"/>
          <w:szCs w:val="20"/>
        </w:rPr>
        <w:t xml:space="preserve">Regina happy to paint patch only for now and see what </w:t>
      </w:r>
      <w:r w:rsidR="00107D93" w:rsidRPr="00107D93">
        <w:rPr>
          <w:rFonts w:ascii="Aptos Narrow" w:hAnsi="Aptos Narrow"/>
          <w:color w:val="00B050"/>
          <w:sz w:val="20"/>
          <w:szCs w:val="20"/>
        </w:rPr>
        <w:t>it looks like before painting the whole wall</w:t>
      </w:r>
    </w:p>
    <w:p w14:paraId="66AE040B" w14:textId="2E1CA1BF" w:rsidR="007B7E8F" w:rsidRDefault="007B7E8F" w:rsidP="008333CD">
      <w:pPr>
        <w:pStyle w:val="ListParagraph"/>
        <w:numPr>
          <w:ilvl w:val="0"/>
          <w:numId w:val="1"/>
        </w:numPr>
        <w:rPr>
          <w:rFonts w:ascii="Aptos Narrow" w:hAnsi="Aptos Narrow"/>
          <w:sz w:val="20"/>
          <w:szCs w:val="20"/>
        </w:rPr>
      </w:pPr>
      <w:r>
        <w:rPr>
          <w:rFonts w:ascii="Aptos Narrow" w:hAnsi="Aptos Narrow"/>
          <w:sz w:val="20"/>
          <w:szCs w:val="20"/>
        </w:rPr>
        <w:t>SE to check extent of painting required to Kitchen wall &amp; skirting to match into existing</w:t>
      </w:r>
    </w:p>
    <w:p w14:paraId="699D71EE" w14:textId="6234BE61" w:rsidR="00107D93" w:rsidRPr="00107D93" w:rsidRDefault="00107D93" w:rsidP="008333CD">
      <w:pPr>
        <w:pStyle w:val="ListParagraph"/>
        <w:numPr>
          <w:ilvl w:val="1"/>
          <w:numId w:val="1"/>
        </w:numPr>
        <w:rPr>
          <w:rFonts w:ascii="Aptos Narrow" w:hAnsi="Aptos Narrow"/>
          <w:color w:val="00B050"/>
          <w:sz w:val="20"/>
          <w:szCs w:val="20"/>
        </w:rPr>
      </w:pPr>
      <w:r w:rsidRPr="00107D93">
        <w:rPr>
          <w:rFonts w:ascii="Aptos Narrow" w:hAnsi="Aptos Narrow"/>
          <w:color w:val="00B050"/>
          <w:sz w:val="20"/>
          <w:szCs w:val="20"/>
        </w:rPr>
        <w:t>Added to scope – apx 3m x 2.7h</w:t>
      </w:r>
    </w:p>
    <w:p w14:paraId="11772FA9" w14:textId="622B950B" w:rsidR="000D1334" w:rsidRDefault="000D1334" w:rsidP="008333CD">
      <w:pPr>
        <w:pStyle w:val="ListParagraph"/>
        <w:numPr>
          <w:ilvl w:val="0"/>
          <w:numId w:val="1"/>
        </w:numPr>
        <w:rPr>
          <w:rFonts w:ascii="Aptos Narrow" w:hAnsi="Aptos Narrow"/>
          <w:sz w:val="20"/>
          <w:szCs w:val="20"/>
        </w:rPr>
      </w:pPr>
      <w:r>
        <w:rPr>
          <w:rFonts w:ascii="Aptos Narrow" w:hAnsi="Aptos Narrow"/>
          <w:sz w:val="20"/>
          <w:szCs w:val="20"/>
        </w:rPr>
        <w:t>SE to confirm exhaust fan ducting options</w:t>
      </w:r>
    </w:p>
    <w:p w14:paraId="29CA3144" w14:textId="4DE4F2F3" w:rsidR="005831AF" w:rsidRPr="00107D93" w:rsidRDefault="005831AF" w:rsidP="008333CD">
      <w:pPr>
        <w:pStyle w:val="ListParagraph"/>
        <w:numPr>
          <w:ilvl w:val="1"/>
          <w:numId w:val="1"/>
        </w:numPr>
        <w:rPr>
          <w:rFonts w:ascii="Aptos Narrow" w:hAnsi="Aptos Narrow"/>
          <w:color w:val="00B050"/>
          <w:sz w:val="20"/>
          <w:szCs w:val="20"/>
        </w:rPr>
      </w:pPr>
      <w:r w:rsidRPr="00107D93">
        <w:rPr>
          <w:rFonts w:ascii="Aptos Narrow" w:hAnsi="Aptos Narrow"/>
          <w:color w:val="00B050"/>
          <w:sz w:val="20"/>
          <w:szCs w:val="20"/>
        </w:rPr>
        <w:t>Regina happy with existing fan suction – no need to install another one</w:t>
      </w:r>
    </w:p>
    <w:p w14:paraId="052A64E6" w14:textId="43168B73" w:rsidR="000D1334" w:rsidRDefault="000D1334" w:rsidP="008333CD">
      <w:pPr>
        <w:pStyle w:val="ListParagraph"/>
        <w:numPr>
          <w:ilvl w:val="0"/>
          <w:numId w:val="1"/>
        </w:numPr>
        <w:rPr>
          <w:rFonts w:ascii="Aptos Narrow" w:hAnsi="Aptos Narrow"/>
          <w:sz w:val="20"/>
          <w:szCs w:val="20"/>
        </w:rPr>
      </w:pPr>
      <w:r>
        <w:rPr>
          <w:rFonts w:ascii="Aptos Narrow" w:hAnsi="Aptos Narrow"/>
          <w:sz w:val="20"/>
          <w:szCs w:val="20"/>
        </w:rPr>
        <w:t xml:space="preserve">SE to confirm shower screens &amp; mirror </w:t>
      </w:r>
      <w:r w:rsidR="008333CD">
        <w:rPr>
          <w:rFonts w:ascii="Aptos Narrow" w:hAnsi="Aptos Narrow"/>
          <w:sz w:val="20"/>
          <w:szCs w:val="20"/>
        </w:rPr>
        <w:t>– Regina’s son to do?</w:t>
      </w:r>
    </w:p>
    <w:p w14:paraId="532D2CE2" w14:textId="61DE067A" w:rsidR="00107D93" w:rsidRPr="00107D93" w:rsidRDefault="00107D93" w:rsidP="008333CD">
      <w:pPr>
        <w:pStyle w:val="ListParagraph"/>
        <w:numPr>
          <w:ilvl w:val="1"/>
          <w:numId w:val="1"/>
        </w:numPr>
        <w:rPr>
          <w:rFonts w:ascii="Aptos Narrow" w:hAnsi="Aptos Narrow"/>
          <w:color w:val="00B050"/>
          <w:sz w:val="20"/>
          <w:szCs w:val="20"/>
        </w:rPr>
      </w:pPr>
      <w:r w:rsidRPr="00107D93">
        <w:rPr>
          <w:rFonts w:ascii="Aptos Narrow" w:hAnsi="Aptos Narrow"/>
          <w:color w:val="00B050"/>
          <w:sz w:val="20"/>
          <w:szCs w:val="20"/>
        </w:rPr>
        <w:t>A</w:t>
      </w:r>
      <w:r w:rsidR="008333CD">
        <w:rPr>
          <w:rFonts w:ascii="Aptos Narrow" w:hAnsi="Aptos Narrow"/>
          <w:color w:val="00B050"/>
          <w:sz w:val="20"/>
          <w:szCs w:val="20"/>
        </w:rPr>
        <w:t>nthony</w:t>
      </w:r>
      <w:r w:rsidRPr="00107D93">
        <w:rPr>
          <w:rFonts w:ascii="Aptos Narrow" w:hAnsi="Aptos Narrow"/>
          <w:color w:val="00B050"/>
          <w:sz w:val="20"/>
          <w:szCs w:val="20"/>
        </w:rPr>
        <w:t xml:space="preserve"> to do – fixed screen with swinging door</w:t>
      </w:r>
      <w:r w:rsidR="008333CD">
        <w:rPr>
          <w:rFonts w:ascii="Aptos Narrow" w:hAnsi="Aptos Narrow"/>
          <w:color w:val="00B050"/>
          <w:sz w:val="20"/>
          <w:szCs w:val="20"/>
        </w:rPr>
        <w:t xml:space="preserve"> – exclude from AB scope</w:t>
      </w:r>
    </w:p>
    <w:p w14:paraId="34556179" w14:textId="7EECCF30" w:rsidR="0012001B" w:rsidRDefault="0012001B" w:rsidP="008333CD">
      <w:pPr>
        <w:pStyle w:val="ListParagraph"/>
        <w:numPr>
          <w:ilvl w:val="0"/>
          <w:numId w:val="1"/>
        </w:numPr>
        <w:rPr>
          <w:rFonts w:ascii="Aptos Narrow" w:hAnsi="Aptos Narrow"/>
          <w:sz w:val="20"/>
          <w:szCs w:val="20"/>
        </w:rPr>
      </w:pPr>
      <w:r>
        <w:rPr>
          <w:rFonts w:ascii="Aptos Narrow" w:hAnsi="Aptos Narrow"/>
          <w:sz w:val="20"/>
          <w:szCs w:val="20"/>
        </w:rPr>
        <w:t>SE to confirm access arrangements with Regina</w:t>
      </w:r>
    </w:p>
    <w:p w14:paraId="5FB64B8F" w14:textId="40599C17" w:rsidR="0012001B" w:rsidRDefault="0012001B" w:rsidP="008333CD">
      <w:pPr>
        <w:pStyle w:val="ListParagraph"/>
        <w:numPr>
          <w:ilvl w:val="0"/>
          <w:numId w:val="1"/>
        </w:numPr>
        <w:rPr>
          <w:rFonts w:ascii="Aptos Narrow" w:hAnsi="Aptos Narrow"/>
          <w:sz w:val="20"/>
          <w:szCs w:val="20"/>
        </w:rPr>
      </w:pPr>
      <w:r>
        <w:rPr>
          <w:rFonts w:ascii="Aptos Narrow" w:hAnsi="Aptos Narrow"/>
          <w:sz w:val="20"/>
          <w:szCs w:val="20"/>
        </w:rPr>
        <w:t xml:space="preserve">SE to confirm </w:t>
      </w:r>
      <w:r w:rsidR="009E700B">
        <w:rPr>
          <w:rFonts w:ascii="Aptos Narrow" w:hAnsi="Aptos Narrow"/>
          <w:sz w:val="20"/>
          <w:szCs w:val="20"/>
        </w:rPr>
        <w:t>work schedule once scope is finalised</w:t>
      </w:r>
    </w:p>
    <w:p w14:paraId="45EEDC58" w14:textId="074108FE" w:rsidR="000D1334" w:rsidRDefault="0012001B" w:rsidP="008333CD">
      <w:pPr>
        <w:pStyle w:val="ListParagraph"/>
        <w:numPr>
          <w:ilvl w:val="0"/>
          <w:numId w:val="1"/>
        </w:numPr>
        <w:rPr>
          <w:rFonts w:ascii="Aptos Narrow" w:hAnsi="Aptos Narrow"/>
          <w:sz w:val="20"/>
          <w:szCs w:val="20"/>
        </w:rPr>
      </w:pPr>
      <w:r>
        <w:rPr>
          <w:rFonts w:ascii="Aptos Narrow" w:hAnsi="Aptos Narrow"/>
          <w:sz w:val="20"/>
          <w:szCs w:val="20"/>
        </w:rPr>
        <w:t>EL to confirm all selections</w:t>
      </w:r>
    </w:p>
    <w:p w14:paraId="0B01D674" w14:textId="6C931B37" w:rsidR="00107D93" w:rsidRPr="00107D93" w:rsidRDefault="008333CD" w:rsidP="008333CD">
      <w:pPr>
        <w:pStyle w:val="ListParagraph"/>
        <w:numPr>
          <w:ilvl w:val="1"/>
          <w:numId w:val="1"/>
        </w:numPr>
        <w:rPr>
          <w:rFonts w:ascii="Aptos Narrow" w:hAnsi="Aptos Narrow"/>
          <w:color w:val="00B050"/>
          <w:sz w:val="20"/>
          <w:szCs w:val="20"/>
        </w:rPr>
      </w:pPr>
      <w:r>
        <w:rPr>
          <w:rFonts w:ascii="Aptos Narrow" w:hAnsi="Aptos Narrow"/>
          <w:color w:val="00B050"/>
          <w:sz w:val="20"/>
          <w:szCs w:val="20"/>
        </w:rPr>
        <w:t>Completed</w:t>
      </w:r>
    </w:p>
    <w:p w14:paraId="74554FD5" w14:textId="77777777" w:rsidR="008333CD" w:rsidRDefault="008333CD" w:rsidP="008333CD">
      <w:pPr>
        <w:rPr>
          <w:rFonts w:ascii="Aptos Narrow" w:hAnsi="Aptos Narrow"/>
          <w:sz w:val="20"/>
          <w:szCs w:val="20"/>
        </w:rPr>
      </w:pPr>
    </w:p>
    <w:p w14:paraId="08FA0866" w14:textId="302D57E1" w:rsidR="008B4416" w:rsidRDefault="008B4416">
      <w:pPr>
        <w:rPr>
          <w:rFonts w:ascii="Aptos Narrow" w:hAnsi="Aptos Narrow"/>
          <w:sz w:val="20"/>
          <w:szCs w:val="20"/>
        </w:rPr>
      </w:pPr>
      <w:r>
        <w:rPr>
          <w:rFonts w:ascii="Aptos Narrow" w:hAnsi="Aptos Narrow"/>
          <w:sz w:val="20"/>
          <w:szCs w:val="20"/>
        </w:rPr>
        <w:br w:type="page"/>
      </w:r>
    </w:p>
    <w:p w14:paraId="7D91D01D" w14:textId="77777777" w:rsidR="008333CD" w:rsidRPr="0053226A" w:rsidRDefault="00CF0250" w:rsidP="008333CD">
      <w:pPr>
        <w:rPr>
          <w:rFonts w:ascii="Aptos Narrow" w:hAnsi="Aptos Narrow"/>
        </w:rPr>
      </w:pPr>
      <w:r>
        <w:rPr>
          <w:noProof/>
        </w:rPr>
      </w:r>
      <w:r>
        <w:pict w14:anchorId="6EFEA337">
          <v:rect id="Horizontal Line 16" o:spid="_x0000_s205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825847E" w14:textId="44189B50" w:rsidR="008333CD" w:rsidRDefault="008333CD" w:rsidP="008333CD">
      <w:pPr>
        <w:rPr>
          <w:rFonts w:ascii="Aptos Narrow" w:hAnsi="Aptos Narrow"/>
          <w:b/>
          <w:bCs/>
        </w:rPr>
      </w:pPr>
      <w:r>
        <w:rPr>
          <w:rFonts w:ascii="Aptos Narrow" w:hAnsi="Aptos Narrow"/>
          <w:b/>
          <w:bCs/>
        </w:rPr>
        <w:t>YOUR INVESTMENT:</w:t>
      </w:r>
    </w:p>
    <w:p w14:paraId="6F8D03AF" w14:textId="77777777" w:rsidR="008333CD" w:rsidRDefault="008333CD" w:rsidP="008333CD">
      <w:pPr>
        <w:rPr>
          <w:rFonts w:ascii="Aptos Narrow" w:hAnsi="Aptos Narrow"/>
          <w:b/>
          <w:bCs/>
        </w:rPr>
      </w:pPr>
    </w:p>
    <w:p w14:paraId="35F774D6" w14:textId="77777777" w:rsidR="008333CD" w:rsidRPr="008333CD" w:rsidRDefault="008333CD" w:rsidP="008333CD">
      <w:pPr>
        <w:rPr>
          <w:rFonts w:ascii="Aptos Narrow" w:hAnsi="Aptos Narrow"/>
          <w:sz w:val="20"/>
          <w:szCs w:val="20"/>
        </w:rPr>
      </w:pPr>
    </w:p>
    <w:sectPr w:rsidR="008333CD" w:rsidRPr="008333CD">
      <w:headerReference w:type="even" r:id="rId28"/>
      <w:headerReference w:type="default" r:id="rId29"/>
      <w:footerReference w:type="even" r:id="rId30"/>
      <w:footerReference w:type="default" r:id="rId31"/>
      <w:headerReference w:type="first" r:id="rId32"/>
      <w:footerReference w:type="first" r:id="rId3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ura Brumby" w:date="2026-04-10T14:33:00Z" w:initials="LB">
    <w:p w14:paraId="482D4128" w14:textId="77777777" w:rsidR="00971DE4" w:rsidRDefault="00971DE4" w:rsidP="00971DE4">
      <w:pPr>
        <w:pStyle w:val="CommentText"/>
      </w:pPr>
      <w:r>
        <w:rPr>
          <w:rStyle w:val="CommentReference"/>
        </w:rPr>
        <w:annotationRef/>
      </w:r>
      <w:r>
        <w:t>Not allowed for in DD</w:t>
      </w:r>
    </w:p>
  </w:comment>
  <w:comment w:id="1" w:author="Sam Easther" w:date="2026-04-13T18:06:00Z" w:initials="SE">
    <w:p w14:paraId="6F6643C5" w14:textId="77777777" w:rsidR="00D77E1A" w:rsidRDefault="00D77E1A" w:rsidP="00D77E1A">
      <w:pPr>
        <w:pStyle w:val="CommentText"/>
      </w:pPr>
      <w:r>
        <w:rPr>
          <w:rStyle w:val="CommentReference"/>
        </w:rPr>
        <w:annotationRef/>
      </w:r>
      <w:r>
        <w:t>Please call Vince and ask for price if required</w:t>
      </w:r>
    </w:p>
  </w:comment>
  <w:comment w:id="2" w:author="Laura Brumby" w:date="2026-04-10T14:40:00Z" w:initials="LB">
    <w:p w14:paraId="57B1B33A" w14:textId="77777777" w:rsidR="00E05FA8" w:rsidRDefault="00E05FA8" w:rsidP="00E05FA8">
      <w:pPr>
        <w:pStyle w:val="CommentText"/>
      </w:pPr>
      <w:r>
        <w:rPr>
          <w:rStyle w:val="CommentReference"/>
        </w:rPr>
        <w:annotationRef/>
      </w:r>
      <w:r>
        <w:t>Not allowed for in DD</w:t>
      </w:r>
    </w:p>
  </w:comment>
  <w:comment w:id="3" w:author="Sam Easther" w:date="2026-04-13T18:07:00Z" w:initials="SE">
    <w:p w14:paraId="3AB4B80D" w14:textId="77777777" w:rsidR="00D77E1A" w:rsidRDefault="00D77E1A" w:rsidP="00D77E1A">
      <w:pPr>
        <w:pStyle w:val="CommentText"/>
      </w:pPr>
      <w:r>
        <w:rPr>
          <w:rStyle w:val="CommentReference"/>
        </w:rPr>
        <w:annotationRef/>
      </w:r>
      <w:r>
        <w:t>Please call Vince and ask for price if required</w:t>
      </w:r>
    </w:p>
  </w:comment>
  <w:comment w:id="4" w:author="Laura Brumby" w:date="2026-03-25T11:22:00Z" w:initials="LB">
    <w:p w14:paraId="31525B61" w14:textId="77777777" w:rsidR="000C69D0" w:rsidRDefault="000C69D0" w:rsidP="000C69D0">
      <w:pPr>
        <w:pStyle w:val="CommentText"/>
      </w:pPr>
      <w:r>
        <w:rPr>
          <w:rStyle w:val="CommentReference"/>
        </w:rPr>
        <w:annotationRef/>
      </w:r>
      <w:r>
        <w:t>Slim line profile perhaps should be allowed for here as screed will only be 40mm - have encountered depth issues on site before</w:t>
      </w:r>
    </w:p>
  </w:comment>
  <w:comment w:id="5" w:author="Sam Easther" w:date="2026-04-13T17:27:00Z" w:initials="SE">
    <w:p w14:paraId="6C5241D3" w14:textId="77777777" w:rsidR="008333CD" w:rsidRDefault="008333CD" w:rsidP="008333CD">
      <w:pPr>
        <w:pStyle w:val="CommentText"/>
      </w:pPr>
      <w:r>
        <w:rPr>
          <w:rStyle w:val="CommentReference"/>
        </w:rPr>
        <w:annotationRef/>
      </w:r>
      <w:r>
        <w:t>Ok, can you please source one to match?</w:t>
      </w:r>
    </w:p>
  </w:comment>
  <w:comment w:id="6" w:author="Laura Brumby" w:date="2026-04-10T15:13:00Z" w:initials="LB">
    <w:p w14:paraId="77DDCF76" w14:textId="77777777" w:rsidR="00A85805" w:rsidRDefault="00A85805" w:rsidP="00A85805">
      <w:pPr>
        <w:pStyle w:val="CommentText"/>
      </w:pPr>
      <w:r>
        <w:rPr>
          <w:rStyle w:val="CommentReference"/>
        </w:rPr>
        <w:annotationRef/>
      </w:r>
      <w:r>
        <w:t>Must be on wall opposite side to the opening slider door</w:t>
      </w:r>
    </w:p>
  </w:comment>
  <w:comment w:id="7" w:author="Sam Easther" w:date="2026-04-13T18:08:00Z" w:initials="SE">
    <w:p w14:paraId="1C568389" w14:textId="77777777" w:rsidR="00C33E59" w:rsidRDefault="00C33E59" w:rsidP="00C33E59">
      <w:pPr>
        <w:pStyle w:val="CommentText"/>
      </w:pPr>
      <w:r>
        <w:rPr>
          <w:rStyle w:val="CommentReference"/>
        </w:rPr>
        <w:annotationRef/>
      </w:r>
      <w:r>
        <w:t>Discuss tile layouts with Elli to confirm extent of tiling on scope matches the drawn plan and DD numbers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2D4128" w15:done="0"/>
  <w15:commentEx w15:paraId="6F6643C5" w15:paraIdParent="482D4128" w15:done="0"/>
  <w15:commentEx w15:paraId="57B1B33A" w15:done="0"/>
  <w15:commentEx w15:paraId="3AB4B80D" w15:paraIdParent="57B1B33A" w15:done="0"/>
  <w15:commentEx w15:paraId="31525B61" w15:done="0"/>
  <w15:commentEx w15:paraId="6C5241D3" w15:paraIdParent="31525B61" w15:done="0"/>
  <w15:commentEx w15:paraId="77DDCF76" w15:done="1"/>
  <w15:commentEx w15:paraId="1C5683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FFE6F2" w16cex:dateUtc="2026-04-10T04:33:00Z">
    <w16cex:extLst>
      <w16:ext w16:uri="{CE6994B0-6A32-4C9F-8C6B-6E91EDA988CE}">
        <cr:reactions xmlns:cr="http://schemas.microsoft.com/office/comments/2020/reactions">
          <cr:reaction reactionType="1">
            <cr:reactionInfo dateUtc="2026-04-13T07:28:06Z">
              <cr:user userId="S::sam.easther@actionbuilders.com.au::ad38a76e-9b59-49d6-bb89-4882e91edec9" userProvider="AD" userName="Sam Easther"/>
            </cr:reactionInfo>
          </cr:reaction>
        </cr:reactions>
      </w16:ext>
    </w16cex:extLst>
  </w16cex:commentExtensible>
  <w16cex:commentExtensible w16cex:durableId="0FA507D4" w16cex:dateUtc="2026-04-13T08:06:00Z"/>
  <w16cex:commentExtensible w16cex:durableId="10EAF3A0" w16cex:dateUtc="2026-04-10T04:40:00Z">
    <w16cex:extLst>
      <w16:ext w16:uri="{CE6994B0-6A32-4C9F-8C6B-6E91EDA988CE}">
        <cr:reactions xmlns:cr="http://schemas.microsoft.com/office/comments/2020/reactions">
          <cr:reaction reactionType="1">
            <cr:reactionInfo dateUtc="2026-04-13T07:28:07Z">
              <cr:user userId="S::sam.easther@actionbuilders.com.au::ad38a76e-9b59-49d6-bb89-4882e91edec9" userProvider="AD" userName="Sam Easther"/>
            </cr:reactionInfo>
          </cr:reaction>
        </cr:reactions>
      </w16:ext>
    </w16cex:extLst>
  </w16cex:commentExtensible>
  <w16cex:commentExtensible w16cex:durableId="41C4332F" w16cex:dateUtc="2026-04-13T08:07:00Z"/>
  <w16cex:commentExtensible w16cex:durableId="4E3CA00E" w16cex:dateUtc="2026-03-25T00:22:00Z"/>
  <w16cex:commentExtensible w16cex:durableId="20ADB0D1" w16cex:dateUtc="2026-04-13T07:27:00Z"/>
  <w16cex:commentExtensible w16cex:durableId="15AEC2BA" w16cex:dateUtc="2026-04-10T05:13:00Z">
    <w16cex:extLst>
      <w16:ext w16:uri="{CE6994B0-6A32-4C9F-8C6B-6E91EDA988CE}">
        <cr:reactions xmlns:cr="http://schemas.microsoft.com/office/comments/2020/reactions">
          <cr:reaction reactionType="1">
            <cr:reactionInfo dateUtc="2026-04-13T07:27:38Z">
              <cr:user userId="S::sam.easther@actionbuilders.com.au::ad38a76e-9b59-49d6-bb89-4882e91edec9" userProvider="AD" userName="Sam Easther"/>
            </cr:reactionInfo>
          </cr:reaction>
        </cr:reactions>
      </w16:ext>
    </w16cex:extLst>
  </w16cex:commentExtensible>
  <w16cex:commentExtensible w16cex:durableId="2CF12B94" w16cex:dateUtc="2026-04-13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2D4128" w16cid:durableId="34FFE6F2"/>
  <w16cid:commentId w16cid:paraId="6F6643C5" w16cid:durableId="0FA507D4"/>
  <w16cid:commentId w16cid:paraId="57B1B33A" w16cid:durableId="10EAF3A0"/>
  <w16cid:commentId w16cid:paraId="3AB4B80D" w16cid:durableId="41C4332F"/>
  <w16cid:commentId w16cid:paraId="31525B61" w16cid:durableId="4E3CA00E"/>
  <w16cid:commentId w16cid:paraId="6C5241D3" w16cid:durableId="20ADB0D1"/>
  <w16cid:commentId w16cid:paraId="77DDCF76" w16cid:durableId="15AEC2BA"/>
  <w16cid:commentId w16cid:paraId="1C568389" w16cid:durableId="2CF12B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8597D" w14:textId="77777777" w:rsidR="00CF0250" w:rsidRDefault="00CF0250" w:rsidP="006B31E9">
      <w:r>
        <w:separator/>
      </w:r>
    </w:p>
  </w:endnote>
  <w:endnote w:type="continuationSeparator" w:id="0">
    <w:p w14:paraId="607287F2" w14:textId="77777777" w:rsidR="00CF0250" w:rsidRDefault="00CF0250" w:rsidP="006B3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Avenir Next LT Pro">
    <w:panose1 w:val="020B0504020202020204"/>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C37A7" w14:textId="77777777" w:rsidR="00676767" w:rsidRDefault="006767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9FE3B" w14:textId="77777777" w:rsidR="009A0061" w:rsidRDefault="009A0061">
    <w:pPr>
      <w:pStyle w:val="Footer"/>
      <w:rPr>
        <w:rFonts w:ascii="Avenir Next LT Pro" w:hAnsi="Avenir Next LT Pro"/>
        <w:b/>
        <w:bCs/>
        <w:sz w:val="20"/>
        <w:szCs w:val="20"/>
      </w:rPr>
    </w:pPr>
  </w:p>
  <w:p w14:paraId="167AE2AC" w14:textId="77777777" w:rsidR="009A0061" w:rsidRPr="009A0061" w:rsidRDefault="009A0061">
    <w:pPr>
      <w:pStyle w:val="Footer"/>
      <w:rPr>
        <w:rFonts w:ascii="Avenir Next LT Pro" w:hAnsi="Avenir Next LT Pro"/>
        <w:sz w:val="20"/>
        <w:szCs w:val="20"/>
      </w:rPr>
    </w:pPr>
    <w:r w:rsidRPr="009A0061">
      <w:rPr>
        <w:rFonts w:ascii="Avenir Next LT Pro" w:hAnsi="Avenir Next LT Pro"/>
        <w:b/>
        <w:bCs/>
        <w:sz w:val="20"/>
        <w:szCs w:val="20"/>
      </w:rPr>
      <w:t xml:space="preserve">A:  </w:t>
    </w:r>
    <w:r w:rsidR="00676767">
      <w:rPr>
        <w:rFonts w:ascii="Avenir Next LT Pro" w:hAnsi="Avenir Next LT Pro"/>
        <w:sz w:val="20"/>
        <w:szCs w:val="20"/>
      </w:rPr>
      <w:t>116a</w:t>
    </w:r>
    <w:r w:rsidRPr="009A0061">
      <w:rPr>
        <w:rFonts w:ascii="Avenir Next LT Pro" w:hAnsi="Avenir Next LT Pro"/>
        <w:sz w:val="20"/>
        <w:szCs w:val="20"/>
      </w:rPr>
      <w:t xml:space="preserve"> Sandy Bay Road, Sandy Bay</w:t>
    </w:r>
    <w:r>
      <w:rPr>
        <w:rFonts w:ascii="Avenir Next LT Pro" w:hAnsi="Avenir Next LT Pro"/>
        <w:sz w:val="20"/>
        <w:szCs w:val="20"/>
      </w:rPr>
      <w:t>, 7005</w:t>
    </w:r>
  </w:p>
  <w:p w14:paraId="03568DAC" w14:textId="77777777" w:rsidR="009A0061" w:rsidRPr="009A0061" w:rsidRDefault="009A0061">
    <w:pPr>
      <w:pStyle w:val="Footer"/>
      <w:rPr>
        <w:rFonts w:ascii="Avenir Next LT Pro" w:hAnsi="Avenir Next LT Pro"/>
        <w:sz w:val="20"/>
        <w:szCs w:val="20"/>
      </w:rPr>
    </w:pPr>
    <w:r w:rsidRPr="009A0061">
      <w:rPr>
        <w:rFonts w:ascii="Avenir Next LT Pro" w:hAnsi="Avenir Next LT Pro"/>
        <w:b/>
        <w:bCs/>
        <w:sz w:val="20"/>
        <w:szCs w:val="20"/>
      </w:rPr>
      <w:t>P:</w:t>
    </w:r>
    <w:r w:rsidRPr="009A0061">
      <w:rPr>
        <w:rFonts w:ascii="Avenir Next LT Pro" w:hAnsi="Avenir Next LT Pro"/>
        <w:sz w:val="20"/>
        <w:szCs w:val="20"/>
      </w:rPr>
      <w:t xml:space="preserve">   03 6244 3283</w:t>
    </w:r>
  </w:p>
  <w:p w14:paraId="2A85A0E7" w14:textId="77777777" w:rsidR="009A0061" w:rsidRDefault="009A0061">
    <w:pPr>
      <w:pStyle w:val="Footer"/>
      <w:rPr>
        <w:rFonts w:ascii="Avenir Next LT Pro" w:hAnsi="Avenir Next LT Pro"/>
        <w:sz w:val="20"/>
        <w:szCs w:val="20"/>
      </w:rPr>
    </w:pPr>
    <w:r w:rsidRPr="009A0061">
      <w:rPr>
        <w:rFonts w:ascii="Avenir Next LT Pro" w:hAnsi="Avenir Next LT Pro"/>
        <w:b/>
        <w:bCs/>
        <w:sz w:val="20"/>
        <w:szCs w:val="20"/>
      </w:rPr>
      <w:t xml:space="preserve">ABN:  </w:t>
    </w:r>
    <w:r w:rsidRPr="009A0061">
      <w:rPr>
        <w:rFonts w:ascii="Avenir Next LT Pro" w:hAnsi="Avenir Next LT Pro"/>
        <w:sz w:val="20"/>
        <w:szCs w:val="20"/>
      </w:rPr>
      <w:t>17 063 265 707</w:t>
    </w:r>
  </w:p>
  <w:p w14:paraId="637A9834" w14:textId="77777777" w:rsidR="00C4703E" w:rsidRPr="009A0061" w:rsidRDefault="00C4703E" w:rsidP="00C4703E">
    <w:pPr>
      <w:pStyle w:val="Footer"/>
      <w:rPr>
        <w:rFonts w:ascii="Avenir Next LT Pro" w:hAnsi="Avenir Next LT Pro"/>
        <w:sz w:val="20"/>
        <w:szCs w:val="20"/>
      </w:rPr>
    </w:pPr>
    <w:r w:rsidRPr="009A0061">
      <w:rPr>
        <w:rFonts w:ascii="Avenir Next LT Pro" w:hAnsi="Avenir Next LT Pro"/>
        <w:b/>
        <w:bCs/>
        <w:sz w:val="20"/>
        <w:szCs w:val="20"/>
      </w:rPr>
      <w:t>W:</w:t>
    </w:r>
    <w:r w:rsidRPr="009A0061">
      <w:rPr>
        <w:rFonts w:ascii="Avenir Next LT Pro" w:hAnsi="Avenir Next LT Pro"/>
        <w:b/>
        <w:bCs/>
        <w:color w:val="404040" w:themeColor="text1" w:themeTint="BF"/>
        <w:sz w:val="20"/>
        <w:szCs w:val="20"/>
      </w:rPr>
      <w:t xml:space="preserve">  </w:t>
    </w:r>
    <w:hyperlink r:id="rId1" w:history="1">
      <w:r w:rsidRPr="009A0061">
        <w:rPr>
          <w:rStyle w:val="Hyperlink"/>
          <w:rFonts w:ascii="Avenir Next LT Pro" w:hAnsi="Avenir Next LT Pro"/>
          <w:b/>
          <w:bCs/>
          <w:color w:val="404040" w:themeColor="text1" w:themeTint="BF"/>
          <w:sz w:val="20"/>
          <w:szCs w:val="20"/>
        </w:rPr>
        <w:t>www.actionbuilders.com.au</w:t>
      </w:r>
    </w:hyperlink>
  </w:p>
  <w:p w14:paraId="712DFE5F" w14:textId="77777777" w:rsidR="00C4703E" w:rsidRPr="009A0061" w:rsidRDefault="00C4703E">
    <w:pPr>
      <w:pStyle w:val="Footer"/>
      <w:rPr>
        <w:rFonts w:ascii="Avenir Next LT Pro" w:hAnsi="Avenir Next LT Pro"/>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4E6F0" w14:textId="77777777" w:rsidR="00676767" w:rsidRDefault="006767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555FD" w14:textId="77777777" w:rsidR="00CF0250" w:rsidRDefault="00CF0250" w:rsidP="006B31E9">
      <w:r>
        <w:separator/>
      </w:r>
    </w:p>
  </w:footnote>
  <w:footnote w:type="continuationSeparator" w:id="0">
    <w:p w14:paraId="7A86CE6A" w14:textId="77777777" w:rsidR="00CF0250" w:rsidRDefault="00CF0250" w:rsidP="006B3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32BB" w14:textId="77777777" w:rsidR="00676767" w:rsidRDefault="006767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87C13" w14:textId="77777777" w:rsidR="006B31E9" w:rsidRDefault="00676767">
    <w:pPr>
      <w:pStyle w:val="Header"/>
    </w:pPr>
    <w:r>
      <w:rPr>
        <w:noProof/>
      </w:rPr>
      <w:drawing>
        <wp:inline distT="0" distB="0" distL="0" distR="0" wp14:anchorId="0A140D48" wp14:editId="74C51830">
          <wp:extent cx="4062435" cy="808891"/>
          <wp:effectExtent l="0" t="0" r="1905" b="0"/>
          <wp:docPr id="90980509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05091" name="Picture 1"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4062435" cy="808891"/>
                  </a:xfrm>
                  <a:prstGeom prst="rect">
                    <a:avLst/>
                  </a:prstGeom>
                </pic:spPr>
              </pic:pic>
            </a:graphicData>
          </a:graphic>
        </wp:inline>
      </w:drawing>
    </w:r>
  </w:p>
  <w:p w14:paraId="3C1CEAE0" w14:textId="77777777" w:rsidR="006B31E9" w:rsidRDefault="006B31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1A3AE" w14:textId="77777777" w:rsidR="00676767" w:rsidRDefault="006767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865"/>
    <w:multiLevelType w:val="multilevel"/>
    <w:tmpl w:val="6798C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14D51"/>
    <w:multiLevelType w:val="multilevel"/>
    <w:tmpl w:val="A9DCFD5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4B65A49"/>
    <w:multiLevelType w:val="multilevel"/>
    <w:tmpl w:val="FA764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04E1F"/>
    <w:multiLevelType w:val="multilevel"/>
    <w:tmpl w:val="83724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80EB3"/>
    <w:multiLevelType w:val="multilevel"/>
    <w:tmpl w:val="561E394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7B42606"/>
    <w:multiLevelType w:val="multilevel"/>
    <w:tmpl w:val="CE88D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24FC9"/>
    <w:multiLevelType w:val="hybridMultilevel"/>
    <w:tmpl w:val="FDBA6A2C"/>
    <w:lvl w:ilvl="0" w:tplc="74020102">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0C744C5"/>
    <w:multiLevelType w:val="multilevel"/>
    <w:tmpl w:val="043CD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00146"/>
    <w:multiLevelType w:val="multilevel"/>
    <w:tmpl w:val="2A4AA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35ADF"/>
    <w:multiLevelType w:val="multilevel"/>
    <w:tmpl w:val="A84A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3B62FD"/>
    <w:multiLevelType w:val="multilevel"/>
    <w:tmpl w:val="ACA2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130F3"/>
    <w:multiLevelType w:val="multilevel"/>
    <w:tmpl w:val="43DC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F175D"/>
    <w:multiLevelType w:val="multilevel"/>
    <w:tmpl w:val="F52E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93CF2"/>
    <w:multiLevelType w:val="multilevel"/>
    <w:tmpl w:val="A9F2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1616E"/>
    <w:multiLevelType w:val="multilevel"/>
    <w:tmpl w:val="E90AA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0484F"/>
    <w:multiLevelType w:val="multilevel"/>
    <w:tmpl w:val="9D90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2186B"/>
    <w:multiLevelType w:val="multilevel"/>
    <w:tmpl w:val="006EC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C1EEB"/>
    <w:multiLevelType w:val="multilevel"/>
    <w:tmpl w:val="B4222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73326"/>
    <w:multiLevelType w:val="multilevel"/>
    <w:tmpl w:val="EDA4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D342F"/>
    <w:multiLevelType w:val="multilevel"/>
    <w:tmpl w:val="506A5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94A4A"/>
    <w:multiLevelType w:val="multilevel"/>
    <w:tmpl w:val="758E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2A3935"/>
    <w:multiLevelType w:val="multilevel"/>
    <w:tmpl w:val="DE9C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4334F6"/>
    <w:multiLevelType w:val="multilevel"/>
    <w:tmpl w:val="E770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20E31"/>
    <w:multiLevelType w:val="multilevel"/>
    <w:tmpl w:val="25663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77E55"/>
    <w:multiLevelType w:val="multilevel"/>
    <w:tmpl w:val="BE5E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6853F7"/>
    <w:multiLevelType w:val="multilevel"/>
    <w:tmpl w:val="CE120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7296A"/>
    <w:multiLevelType w:val="multilevel"/>
    <w:tmpl w:val="1B58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53089A"/>
    <w:multiLevelType w:val="multilevel"/>
    <w:tmpl w:val="5866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91735F"/>
    <w:multiLevelType w:val="multilevel"/>
    <w:tmpl w:val="A080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5120F3"/>
    <w:multiLevelType w:val="multilevel"/>
    <w:tmpl w:val="6D94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691B23"/>
    <w:multiLevelType w:val="multilevel"/>
    <w:tmpl w:val="972C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B55608"/>
    <w:multiLevelType w:val="multilevel"/>
    <w:tmpl w:val="6D76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891730"/>
    <w:multiLevelType w:val="multilevel"/>
    <w:tmpl w:val="9D74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6A5805"/>
    <w:multiLevelType w:val="multilevel"/>
    <w:tmpl w:val="0F60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6B6199"/>
    <w:multiLevelType w:val="multilevel"/>
    <w:tmpl w:val="0CE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D30118"/>
    <w:multiLevelType w:val="multilevel"/>
    <w:tmpl w:val="4F58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76AD7"/>
    <w:multiLevelType w:val="multilevel"/>
    <w:tmpl w:val="1F68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1A2FF1"/>
    <w:multiLevelType w:val="multilevel"/>
    <w:tmpl w:val="E77E7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C6BB4"/>
    <w:multiLevelType w:val="multilevel"/>
    <w:tmpl w:val="59AA3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B77463"/>
    <w:multiLevelType w:val="multilevel"/>
    <w:tmpl w:val="BB22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BC7C45"/>
    <w:multiLevelType w:val="multilevel"/>
    <w:tmpl w:val="549E9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734FAC"/>
    <w:multiLevelType w:val="multilevel"/>
    <w:tmpl w:val="734E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E7594"/>
    <w:multiLevelType w:val="multilevel"/>
    <w:tmpl w:val="0C125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10CC0"/>
    <w:multiLevelType w:val="multilevel"/>
    <w:tmpl w:val="905C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7201">
    <w:abstractNumId w:val="6"/>
  </w:num>
  <w:num w:numId="2" w16cid:durableId="548301019">
    <w:abstractNumId w:val="34"/>
  </w:num>
  <w:num w:numId="3" w16cid:durableId="429550994">
    <w:abstractNumId w:val="36"/>
  </w:num>
  <w:num w:numId="4" w16cid:durableId="1396204077">
    <w:abstractNumId w:val="22"/>
  </w:num>
  <w:num w:numId="5" w16cid:durableId="1265726358">
    <w:abstractNumId w:val="18"/>
  </w:num>
  <w:num w:numId="6" w16cid:durableId="428425340">
    <w:abstractNumId w:val="0"/>
  </w:num>
  <w:num w:numId="7" w16cid:durableId="680817231">
    <w:abstractNumId w:val="3"/>
  </w:num>
  <w:num w:numId="8" w16cid:durableId="1877110567">
    <w:abstractNumId w:val="1"/>
  </w:num>
  <w:num w:numId="9" w16cid:durableId="623318250">
    <w:abstractNumId w:val="2"/>
  </w:num>
  <w:num w:numId="10" w16cid:durableId="1650937963">
    <w:abstractNumId w:val="41"/>
  </w:num>
  <w:num w:numId="11" w16cid:durableId="418412147">
    <w:abstractNumId w:val="35"/>
  </w:num>
  <w:num w:numId="12" w16cid:durableId="1836141182">
    <w:abstractNumId w:val="42"/>
  </w:num>
  <w:num w:numId="13" w16cid:durableId="1891068273">
    <w:abstractNumId w:val="8"/>
  </w:num>
  <w:num w:numId="14" w16cid:durableId="266232858">
    <w:abstractNumId w:val="27"/>
  </w:num>
  <w:num w:numId="15" w16cid:durableId="932203034">
    <w:abstractNumId w:val="43"/>
  </w:num>
  <w:num w:numId="16" w16cid:durableId="1662270623">
    <w:abstractNumId w:val="7"/>
  </w:num>
  <w:num w:numId="17" w16cid:durableId="1437755072">
    <w:abstractNumId w:val="24"/>
  </w:num>
  <w:num w:numId="18" w16cid:durableId="1881623530">
    <w:abstractNumId w:val="12"/>
  </w:num>
  <w:num w:numId="19" w16cid:durableId="348875927">
    <w:abstractNumId w:val="13"/>
  </w:num>
  <w:num w:numId="20" w16cid:durableId="1135215460">
    <w:abstractNumId w:val="20"/>
  </w:num>
  <w:num w:numId="21" w16cid:durableId="544368042">
    <w:abstractNumId w:val="19"/>
  </w:num>
  <w:num w:numId="22" w16cid:durableId="405416167">
    <w:abstractNumId w:val="5"/>
  </w:num>
  <w:num w:numId="23" w16cid:durableId="63338625">
    <w:abstractNumId w:val="33"/>
  </w:num>
  <w:num w:numId="24" w16cid:durableId="138114905">
    <w:abstractNumId w:val="16"/>
  </w:num>
  <w:num w:numId="25" w16cid:durableId="474220159">
    <w:abstractNumId w:val="38"/>
  </w:num>
  <w:num w:numId="26" w16cid:durableId="1821844394">
    <w:abstractNumId w:val="25"/>
  </w:num>
  <w:num w:numId="27" w16cid:durableId="297615287">
    <w:abstractNumId w:val="30"/>
  </w:num>
  <w:num w:numId="28" w16cid:durableId="1890221091">
    <w:abstractNumId w:val="4"/>
  </w:num>
  <w:num w:numId="29" w16cid:durableId="409157855">
    <w:abstractNumId w:val="14"/>
  </w:num>
  <w:num w:numId="30" w16cid:durableId="1867015730">
    <w:abstractNumId w:val="37"/>
  </w:num>
  <w:num w:numId="31" w16cid:durableId="935407199">
    <w:abstractNumId w:val="32"/>
  </w:num>
  <w:num w:numId="32" w16cid:durableId="188642773">
    <w:abstractNumId w:val="10"/>
  </w:num>
  <w:num w:numId="33" w16cid:durableId="1959020672">
    <w:abstractNumId w:val="17"/>
  </w:num>
  <w:num w:numId="34" w16cid:durableId="1211267962">
    <w:abstractNumId w:val="11"/>
  </w:num>
  <w:num w:numId="35" w16cid:durableId="1150945990">
    <w:abstractNumId w:val="21"/>
  </w:num>
  <w:num w:numId="36" w16cid:durableId="298267715">
    <w:abstractNumId w:val="40"/>
  </w:num>
  <w:num w:numId="37" w16cid:durableId="653415364">
    <w:abstractNumId w:val="15"/>
  </w:num>
  <w:num w:numId="38" w16cid:durableId="116527397">
    <w:abstractNumId w:val="23"/>
  </w:num>
  <w:num w:numId="39" w16cid:durableId="879129099">
    <w:abstractNumId w:val="26"/>
  </w:num>
  <w:num w:numId="40" w16cid:durableId="1462571975">
    <w:abstractNumId w:val="31"/>
  </w:num>
  <w:num w:numId="41" w16cid:durableId="1475484129">
    <w:abstractNumId w:val="28"/>
  </w:num>
  <w:num w:numId="42" w16cid:durableId="1746105540">
    <w:abstractNumId w:val="39"/>
  </w:num>
  <w:num w:numId="43" w16cid:durableId="1929533722">
    <w:abstractNumId w:val="29"/>
  </w:num>
  <w:num w:numId="44" w16cid:durableId="172027836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 Brumby">
    <w15:presenceInfo w15:providerId="AD" w15:userId="S::laura.brumby@actionbuilders.com.au::dcd82a19-77ca-4f23-b3f8-8882865578b6"/>
  </w15:person>
  <w15:person w15:author="Sam Easther">
    <w15:presenceInfo w15:providerId="AD" w15:userId="S::sam.easther@actionbuilders.com.au::ad38a76e-9b59-49d6-bb89-4882e91ede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6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2EE"/>
    <w:rsid w:val="00001E46"/>
    <w:rsid w:val="0000221F"/>
    <w:rsid w:val="00002227"/>
    <w:rsid w:val="00002BF8"/>
    <w:rsid w:val="0000386D"/>
    <w:rsid w:val="00007D95"/>
    <w:rsid w:val="00010035"/>
    <w:rsid w:val="000104A6"/>
    <w:rsid w:val="000109B0"/>
    <w:rsid w:val="0001135D"/>
    <w:rsid w:val="00011889"/>
    <w:rsid w:val="000130E5"/>
    <w:rsid w:val="0001332C"/>
    <w:rsid w:val="000151A6"/>
    <w:rsid w:val="00016655"/>
    <w:rsid w:val="00017423"/>
    <w:rsid w:val="00023F6D"/>
    <w:rsid w:val="00030812"/>
    <w:rsid w:val="0003306A"/>
    <w:rsid w:val="000334F2"/>
    <w:rsid w:val="00036512"/>
    <w:rsid w:val="0003705A"/>
    <w:rsid w:val="000416E1"/>
    <w:rsid w:val="00044929"/>
    <w:rsid w:val="00045DF4"/>
    <w:rsid w:val="00051127"/>
    <w:rsid w:val="000528D2"/>
    <w:rsid w:val="00054332"/>
    <w:rsid w:val="00055851"/>
    <w:rsid w:val="0005633A"/>
    <w:rsid w:val="00061720"/>
    <w:rsid w:val="00063552"/>
    <w:rsid w:val="000636B3"/>
    <w:rsid w:val="00063B82"/>
    <w:rsid w:val="000643FC"/>
    <w:rsid w:val="000655CD"/>
    <w:rsid w:val="00065980"/>
    <w:rsid w:val="0006605C"/>
    <w:rsid w:val="0006642C"/>
    <w:rsid w:val="000727BD"/>
    <w:rsid w:val="000765E9"/>
    <w:rsid w:val="00076DD0"/>
    <w:rsid w:val="00082887"/>
    <w:rsid w:val="000830E8"/>
    <w:rsid w:val="0008593C"/>
    <w:rsid w:val="00091117"/>
    <w:rsid w:val="00092E43"/>
    <w:rsid w:val="00093D2A"/>
    <w:rsid w:val="0009765B"/>
    <w:rsid w:val="000A1E63"/>
    <w:rsid w:val="000A2CD2"/>
    <w:rsid w:val="000A30D8"/>
    <w:rsid w:val="000A37DF"/>
    <w:rsid w:val="000A41FD"/>
    <w:rsid w:val="000A4BFF"/>
    <w:rsid w:val="000B2570"/>
    <w:rsid w:val="000B5608"/>
    <w:rsid w:val="000C0F42"/>
    <w:rsid w:val="000C31E6"/>
    <w:rsid w:val="000C400E"/>
    <w:rsid w:val="000C5EE4"/>
    <w:rsid w:val="000C69D0"/>
    <w:rsid w:val="000C715D"/>
    <w:rsid w:val="000C7763"/>
    <w:rsid w:val="000C7B26"/>
    <w:rsid w:val="000D1334"/>
    <w:rsid w:val="000D162A"/>
    <w:rsid w:val="000D7C52"/>
    <w:rsid w:val="000E1E34"/>
    <w:rsid w:val="000E3E5B"/>
    <w:rsid w:val="000E3FC4"/>
    <w:rsid w:val="000F03A0"/>
    <w:rsid w:val="000F1D30"/>
    <w:rsid w:val="000F4CA1"/>
    <w:rsid w:val="000F5143"/>
    <w:rsid w:val="000F5D2E"/>
    <w:rsid w:val="00100E93"/>
    <w:rsid w:val="001026C8"/>
    <w:rsid w:val="00102F8F"/>
    <w:rsid w:val="00103C11"/>
    <w:rsid w:val="00103E34"/>
    <w:rsid w:val="0010410A"/>
    <w:rsid w:val="00104C02"/>
    <w:rsid w:val="00107D93"/>
    <w:rsid w:val="0011147A"/>
    <w:rsid w:val="00112ADF"/>
    <w:rsid w:val="00115BD3"/>
    <w:rsid w:val="00117B40"/>
    <w:rsid w:val="00117C69"/>
    <w:rsid w:val="0012001B"/>
    <w:rsid w:val="00121001"/>
    <w:rsid w:val="001226F8"/>
    <w:rsid w:val="0012280C"/>
    <w:rsid w:val="00122FFA"/>
    <w:rsid w:val="00123BF3"/>
    <w:rsid w:val="0012472C"/>
    <w:rsid w:val="00126489"/>
    <w:rsid w:val="0013167A"/>
    <w:rsid w:val="00134B3B"/>
    <w:rsid w:val="00136BCB"/>
    <w:rsid w:val="00137B7B"/>
    <w:rsid w:val="001404CE"/>
    <w:rsid w:val="00141B4C"/>
    <w:rsid w:val="001421D4"/>
    <w:rsid w:val="001440BF"/>
    <w:rsid w:val="00145636"/>
    <w:rsid w:val="00150364"/>
    <w:rsid w:val="00150815"/>
    <w:rsid w:val="0015206A"/>
    <w:rsid w:val="00153983"/>
    <w:rsid w:val="001558C1"/>
    <w:rsid w:val="001560F6"/>
    <w:rsid w:val="00157338"/>
    <w:rsid w:val="00157E2A"/>
    <w:rsid w:val="00164335"/>
    <w:rsid w:val="00164A9E"/>
    <w:rsid w:val="001653F1"/>
    <w:rsid w:val="00167110"/>
    <w:rsid w:val="00170063"/>
    <w:rsid w:val="0017037E"/>
    <w:rsid w:val="001712F7"/>
    <w:rsid w:val="0017230B"/>
    <w:rsid w:val="00172D40"/>
    <w:rsid w:val="00173A89"/>
    <w:rsid w:val="0017736D"/>
    <w:rsid w:val="001773D8"/>
    <w:rsid w:val="00177441"/>
    <w:rsid w:val="00177C73"/>
    <w:rsid w:val="00180841"/>
    <w:rsid w:val="001815DB"/>
    <w:rsid w:val="001822E8"/>
    <w:rsid w:val="001856CD"/>
    <w:rsid w:val="00192A4D"/>
    <w:rsid w:val="00195C45"/>
    <w:rsid w:val="001973F1"/>
    <w:rsid w:val="001A0AB3"/>
    <w:rsid w:val="001A1BE7"/>
    <w:rsid w:val="001A2035"/>
    <w:rsid w:val="001A222D"/>
    <w:rsid w:val="001A6701"/>
    <w:rsid w:val="001B1934"/>
    <w:rsid w:val="001B2CA2"/>
    <w:rsid w:val="001B38AB"/>
    <w:rsid w:val="001B57DA"/>
    <w:rsid w:val="001B6B67"/>
    <w:rsid w:val="001B6EE9"/>
    <w:rsid w:val="001B754E"/>
    <w:rsid w:val="001B774D"/>
    <w:rsid w:val="001C11CD"/>
    <w:rsid w:val="001C19C4"/>
    <w:rsid w:val="001C3E9D"/>
    <w:rsid w:val="001C510C"/>
    <w:rsid w:val="001C6BD1"/>
    <w:rsid w:val="001D07C2"/>
    <w:rsid w:val="001D1830"/>
    <w:rsid w:val="001D1DAC"/>
    <w:rsid w:val="001D3AF5"/>
    <w:rsid w:val="001D443B"/>
    <w:rsid w:val="001D5017"/>
    <w:rsid w:val="001D6365"/>
    <w:rsid w:val="001E076D"/>
    <w:rsid w:val="001E17FC"/>
    <w:rsid w:val="001E1C26"/>
    <w:rsid w:val="001E1F6F"/>
    <w:rsid w:val="001E2154"/>
    <w:rsid w:val="001E35F9"/>
    <w:rsid w:val="001E3E48"/>
    <w:rsid w:val="001E431F"/>
    <w:rsid w:val="001E6113"/>
    <w:rsid w:val="001F022A"/>
    <w:rsid w:val="001F06DB"/>
    <w:rsid w:val="001F1543"/>
    <w:rsid w:val="001F2401"/>
    <w:rsid w:val="001F2976"/>
    <w:rsid w:val="001F57F4"/>
    <w:rsid w:val="001F59B9"/>
    <w:rsid w:val="001F638F"/>
    <w:rsid w:val="00201E2E"/>
    <w:rsid w:val="002064A4"/>
    <w:rsid w:val="002065FE"/>
    <w:rsid w:val="00210BF5"/>
    <w:rsid w:val="002114EE"/>
    <w:rsid w:val="00213610"/>
    <w:rsid w:val="00213C1D"/>
    <w:rsid w:val="00215E7D"/>
    <w:rsid w:val="0021631F"/>
    <w:rsid w:val="0021667E"/>
    <w:rsid w:val="0022218F"/>
    <w:rsid w:val="00222BB1"/>
    <w:rsid w:val="00224C34"/>
    <w:rsid w:val="0023027F"/>
    <w:rsid w:val="00231F56"/>
    <w:rsid w:val="002327DA"/>
    <w:rsid w:val="002329AA"/>
    <w:rsid w:val="002371F7"/>
    <w:rsid w:val="002415C0"/>
    <w:rsid w:val="00243557"/>
    <w:rsid w:val="00244607"/>
    <w:rsid w:val="00244DA2"/>
    <w:rsid w:val="00244F24"/>
    <w:rsid w:val="00244FD6"/>
    <w:rsid w:val="002457EA"/>
    <w:rsid w:val="00247099"/>
    <w:rsid w:val="0025475A"/>
    <w:rsid w:val="00255803"/>
    <w:rsid w:val="00256FF0"/>
    <w:rsid w:val="00257957"/>
    <w:rsid w:val="0026276C"/>
    <w:rsid w:val="00262FF7"/>
    <w:rsid w:val="00263D1F"/>
    <w:rsid w:val="00265C3B"/>
    <w:rsid w:val="002661B4"/>
    <w:rsid w:val="00266874"/>
    <w:rsid w:val="00266BF4"/>
    <w:rsid w:val="002734EE"/>
    <w:rsid w:val="00273876"/>
    <w:rsid w:val="00275875"/>
    <w:rsid w:val="00275C24"/>
    <w:rsid w:val="00282A18"/>
    <w:rsid w:val="00282FEC"/>
    <w:rsid w:val="002848EA"/>
    <w:rsid w:val="00284F3D"/>
    <w:rsid w:val="00285AF4"/>
    <w:rsid w:val="00286FBC"/>
    <w:rsid w:val="00292A17"/>
    <w:rsid w:val="00292A43"/>
    <w:rsid w:val="00293E63"/>
    <w:rsid w:val="002964C9"/>
    <w:rsid w:val="00296F82"/>
    <w:rsid w:val="002A3919"/>
    <w:rsid w:val="002A3A70"/>
    <w:rsid w:val="002A464E"/>
    <w:rsid w:val="002A5838"/>
    <w:rsid w:val="002A5DBF"/>
    <w:rsid w:val="002A69D9"/>
    <w:rsid w:val="002A6C9B"/>
    <w:rsid w:val="002A7622"/>
    <w:rsid w:val="002B1FC4"/>
    <w:rsid w:val="002B5711"/>
    <w:rsid w:val="002B764C"/>
    <w:rsid w:val="002B76B0"/>
    <w:rsid w:val="002C0888"/>
    <w:rsid w:val="002C1DA5"/>
    <w:rsid w:val="002C2370"/>
    <w:rsid w:val="002C2C10"/>
    <w:rsid w:val="002C3697"/>
    <w:rsid w:val="002C3B7B"/>
    <w:rsid w:val="002C5149"/>
    <w:rsid w:val="002C6EE6"/>
    <w:rsid w:val="002D51F4"/>
    <w:rsid w:val="002D60B9"/>
    <w:rsid w:val="002D7880"/>
    <w:rsid w:val="002E0753"/>
    <w:rsid w:val="002E622C"/>
    <w:rsid w:val="002F0E73"/>
    <w:rsid w:val="002F2130"/>
    <w:rsid w:val="002F365B"/>
    <w:rsid w:val="002F4635"/>
    <w:rsid w:val="002F498D"/>
    <w:rsid w:val="002F6D68"/>
    <w:rsid w:val="002F7A76"/>
    <w:rsid w:val="0030013E"/>
    <w:rsid w:val="0030070F"/>
    <w:rsid w:val="00301629"/>
    <w:rsid w:val="00301830"/>
    <w:rsid w:val="003020AA"/>
    <w:rsid w:val="00303D02"/>
    <w:rsid w:val="0030546A"/>
    <w:rsid w:val="00307B45"/>
    <w:rsid w:val="00311456"/>
    <w:rsid w:val="00312F99"/>
    <w:rsid w:val="003142A6"/>
    <w:rsid w:val="003144A4"/>
    <w:rsid w:val="0031546D"/>
    <w:rsid w:val="0031713F"/>
    <w:rsid w:val="003225AE"/>
    <w:rsid w:val="0032373D"/>
    <w:rsid w:val="0032410D"/>
    <w:rsid w:val="00324495"/>
    <w:rsid w:val="00326495"/>
    <w:rsid w:val="00327E2F"/>
    <w:rsid w:val="00331FE6"/>
    <w:rsid w:val="0033361C"/>
    <w:rsid w:val="00334D8A"/>
    <w:rsid w:val="003372A0"/>
    <w:rsid w:val="00341AB8"/>
    <w:rsid w:val="00342357"/>
    <w:rsid w:val="0034309D"/>
    <w:rsid w:val="003434CA"/>
    <w:rsid w:val="00354A68"/>
    <w:rsid w:val="00355FC8"/>
    <w:rsid w:val="00356132"/>
    <w:rsid w:val="003563BC"/>
    <w:rsid w:val="00357EB4"/>
    <w:rsid w:val="00361043"/>
    <w:rsid w:val="003620DC"/>
    <w:rsid w:val="00363066"/>
    <w:rsid w:val="00364E6C"/>
    <w:rsid w:val="00365142"/>
    <w:rsid w:val="003654A7"/>
    <w:rsid w:val="0036576C"/>
    <w:rsid w:val="00366E46"/>
    <w:rsid w:val="00367745"/>
    <w:rsid w:val="003678A6"/>
    <w:rsid w:val="00370814"/>
    <w:rsid w:val="00371C77"/>
    <w:rsid w:val="00372F17"/>
    <w:rsid w:val="00380039"/>
    <w:rsid w:val="00381E59"/>
    <w:rsid w:val="00383B22"/>
    <w:rsid w:val="003846E8"/>
    <w:rsid w:val="00386FAC"/>
    <w:rsid w:val="00387199"/>
    <w:rsid w:val="003912C1"/>
    <w:rsid w:val="00391955"/>
    <w:rsid w:val="00395638"/>
    <w:rsid w:val="00395FB0"/>
    <w:rsid w:val="0039691C"/>
    <w:rsid w:val="003A19B6"/>
    <w:rsid w:val="003A1C07"/>
    <w:rsid w:val="003A4089"/>
    <w:rsid w:val="003A510F"/>
    <w:rsid w:val="003A5867"/>
    <w:rsid w:val="003A5987"/>
    <w:rsid w:val="003A78F9"/>
    <w:rsid w:val="003B2D5C"/>
    <w:rsid w:val="003B453C"/>
    <w:rsid w:val="003B4C24"/>
    <w:rsid w:val="003B6F3F"/>
    <w:rsid w:val="003C23A5"/>
    <w:rsid w:val="003C2626"/>
    <w:rsid w:val="003C3FD7"/>
    <w:rsid w:val="003C57EE"/>
    <w:rsid w:val="003C61A8"/>
    <w:rsid w:val="003C730B"/>
    <w:rsid w:val="003D3029"/>
    <w:rsid w:val="003D3EAA"/>
    <w:rsid w:val="003E01B7"/>
    <w:rsid w:val="003E2C48"/>
    <w:rsid w:val="003E5B9E"/>
    <w:rsid w:val="003F0D9A"/>
    <w:rsid w:val="003F43AD"/>
    <w:rsid w:val="004024D5"/>
    <w:rsid w:val="0040275A"/>
    <w:rsid w:val="00402D3A"/>
    <w:rsid w:val="0040381B"/>
    <w:rsid w:val="004048B5"/>
    <w:rsid w:val="00410ED4"/>
    <w:rsid w:val="0041114B"/>
    <w:rsid w:val="0041175D"/>
    <w:rsid w:val="0041463A"/>
    <w:rsid w:val="0041664A"/>
    <w:rsid w:val="004175B1"/>
    <w:rsid w:val="0042071A"/>
    <w:rsid w:val="00425F84"/>
    <w:rsid w:val="00426B3B"/>
    <w:rsid w:val="00430113"/>
    <w:rsid w:val="004301C5"/>
    <w:rsid w:val="00430C9B"/>
    <w:rsid w:val="004318D4"/>
    <w:rsid w:val="00435AB5"/>
    <w:rsid w:val="00437088"/>
    <w:rsid w:val="00437B8F"/>
    <w:rsid w:val="00437EDD"/>
    <w:rsid w:val="00441A1C"/>
    <w:rsid w:val="00444179"/>
    <w:rsid w:val="00445B53"/>
    <w:rsid w:val="004468F7"/>
    <w:rsid w:val="0045195E"/>
    <w:rsid w:val="00452817"/>
    <w:rsid w:val="00452CEA"/>
    <w:rsid w:val="00453EDC"/>
    <w:rsid w:val="00455908"/>
    <w:rsid w:val="004565A5"/>
    <w:rsid w:val="0045699C"/>
    <w:rsid w:val="00457161"/>
    <w:rsid w:val="004615CF"/>
    <w:rsid w:val="00463D28"/>
    <w:rsid w:val="00464533"/>
    <w:rsid w:val="0046493F"/>
    <w:rsid w:val="00465775"/>
    <w:rsid w:val="0047129B"/>
    <w:rsid w:val="004717EF"/>
    <w:rsid w:val="00472A84"/>
    <w:rsid w:val="00476275"/>
    <w:rsid w:val="004776C2"/>
    <w:rsid w:val="00477788"/>
    <w:rsid w:val="004815F2"/>
    <w:rsid w:val="004830C1"/>
    <w:rsid w:val="004856B2"/>
    <w:rsid w:val="00486901"/>
    <w:rsid w:val="00486D45"/>
    <w:rsid w:val="00486FDA"/>
    <w:rsid w:val="00491302"/>
    <w:rsid w:val="00493D0C"/>
    <w:rsid w:val="00494B51"/>
    <w:rsid w:val="00496C6D"/>
    <w:rsid w:val="00496D2A"/>
    <w:rsid w:val="004A1DA4"/>
    <w:rsid w:val="004A2D0A"/>
    <w:rsid w:val="004A62C0"/>
    <w:rsid w:val="004B02BD"/>
    <w:rsid w:val="004B06AD"/>
    <w:rsid w:val="004B06CA"/>
    <w:rsid w:val="004B2175"/>
    <w:rsid w:val="004B37F2"/>
    <w:rsid w:val="004B406B"/>
    <w:rsid w:val="004B5691"/>
    <w:rsid w:val="004B77DA"/>
    <w:rsid w:val="004C08FE"/>
    <w:rsid w:val="004C1BBF"/>
    <w:rsid w:val="004C339A"/>
    <w:rsid w:val="004C4185"/>
    <w:rsid w:val="004C4481"/>
    <w:rsid w:val="004C5F14"/>
    <w:rsid w:val="004C66F6"/>
    <w:rsid w:val="004C6C33"/>
    <w:rsid w:val="004C7A73"/>
    <w:rsid w:val="004D0B29"/>
    <w:rsid w:val="004D2363"/>
    <w:rsid w:val="004D24E5"/>
    <w:rsid w:val="004D25F1"/>
    <w:rsid w:val="004D3FA4"/>
    <w:rsid w:val="004D4215"/>
    <w:rsid w:val="004D5096"/>
    <w:rsid w:val="004D6970"/>
    <w:rsid w:val="004D71CB"/>
    <w:rsid w:val="004D753D"/>
    <w:rsid w:val="004D7AA4"/>
    <w:rsid w:val="004E1EFA"/>
    <w:rsid w:val="004E253B"/>
    <w:rsid w:val="004E5702"/>
    <w:rsid w:val="004E6987"/>
    <w:rsid w:val="004E6B2F"/>
    <w:rsid w:val="004E6CD8"/>
    <w:rsid w:val="004E7074"/>
    <w:rsid w:val="004E7416"/>
    <w:rsid w:val="004F2402"/>
    <w:rsid w:val="004F2B15"/>
    <w:rsid w:val="004F55FC"/>
    <w:rsid w:val="004F6D53"/>
    <w:rsid w:val="004F78E4"/>
    <w:rsid w:val="00502EC9"/>
    <w:rsid w:val="0050307F"/>
    <w:rsid w:val="00503D10"/>
    <w:rsid w:val="00505639"/>
    <w:rsid w:val="00505D2D"/>
    <w:rsid w:val="0050751B"/>
    <w:rsid w:val="00512556"/>
    <w:rsid w:val="00514FAC"/>
    <w:rsid w:val="005174AE"/>
    <w:rsid w:val="00517C84"/>
    <w:rsid w:val="00520F07"/>
    <w:rsid w:val="00522A1E"/>
    <w:rsid w:val="00527D15"/>
    <w:rsid w:val="00530014"/>
    <w:rsid w:val="0053002B"/>
    <w:rsid w:val="00530B51"/>
    <w:rsid w:val="0053226A"/>
    <w:rsid w:val="005325D6"/>
    <w:rsid w:val="0053281E"/>
    <w:rsid w:val="0053554E"/>
    <w:rsid w:val="00536E47"/>
    <w:rsid w:val="00537718"/>
    <w:rsid w:val="0054014C"/>
    <w:rsid w:val="00544657"/>
    <w:rsid w:val="00545BDF"/>
    <w:rsid w:val="005474BB"/>
    <w:rsid w:val="00555933"/>
    <w:rsid w:val="00555FEA"/>
    <w:rsid w:val="00560199"/>
    <w:rsid w:val="00560692"/>
    <w:rsid w:val="005609B2"/>
    <w:rsid w:val="0056132E"/>
    <w:rsid w:val="005629C9"/>
    <w:rsid w:val="00562FAA"/>
    <w:rsid w:val="0056469D"/>
    <w:rsid w:val="00564EC0"/>
    <w:rsid w:val="005665E3"/>
    <w:rsid w:val="0057134F"/>
    <w:rsid w:val="005715C1"/>
    <w:rsid w:val="00573DD3"/>
    <w:rsid w:val="00574807"/>
    <w:rsid w:val="00574DC4"/>
    <w:rsid w:val="00577BA3"/>
    <w:rsid w:val="00581915"/>
    <w:rsid w:val="005831AF"/>
    <w:rsid w:val="00583547"/>
    <w:rsid w:val="00584116"/>
    <w:rsid w:val="00584ED1"/>
    <w:rsid w:val="005935D0"/>
    <w:rsid w:val="00594095"/>
    <w:rsid w:val="005955A9"/>
    <w:rsid w:val="00596155"/>
    <w:rsid w:val="00596D6D"/>
    <w:rsid w:val="005A0790"/>
    <w:rsid w:val="005A7567"/>
    <w:rsid w:val="005B4749"/>
    <w:rsid w:val="005B51E8"/>
    <w:rsid w:val="005C267F"/>
    <w:rsid w:val="005C36E0"/>
    <w:rsid w:val="005C4BFC"/>
    <w:rsid w:val="005C591E"/>
    <w:rsid w:val="005C67CE"/>
    <w:rsid w:val="005C7E92"/>
    <w:rsid w:val="005D1920"/>
    <w:rsid w:val="005D2CAB"/>
    <w:rsid w:val="005D2D12"/>
    <w:rsid w:val="005D4C5D"/>
    <w:rsid w:val="005D5656"/>
    <w:rsid w:val="005D64CF"/>
    <w:rsid w:val="005D71E5"/>
    <w:rsid w:val="005D7E6B"/>
    <w:rsid w:val="005E00C4"/>
    <w:rsid w:val="005E0CED"/>
    <w:rsid w:val="005E10DA"/>
    <w:rsid w:val="005E2929"/>
    <w:rsid w:val="005E4E30"/>
    <w:rsid w:val="005E4E4F"/>
    <w:rsid w:val="005E6063"/>
    <w:rsid w:val="005F1AC3"/>
    <w:rsid w:val="005F1CF3"/>
    <w:rsid w:val="005F37B5"/>
    <w:rsid w:val="005F5526"/>
    <w:rsid w:val="005F56BC"/>
    <w:rsid w:val="005F740A"/>
    <w:rsid w:val="00604D27"/>
    <w:rsid w:val="0060573B"/>
    <w:rsid w:val="0061062D"/>
    <w:rsid w:val="006134A7"/>
    <w:rsid w:val="00620718"/>
    <w:rsid w:val="00622566"/>
    <w:rsid w:val="00622980"/>
    <w:rsid w:val="00623C21"/>
    <w:rsid w:val="00624F65"/>
    <w:rsid w:val="006265D9"/>
    <w:rsid w:val="00627076"/>
    <w:rsid w:val="00630788"/>
    <w:rsid w:val="00631A0D"/>
    <w:rsid w:val="006333F7"/>
    <w:rsid w:val="00634A75"/>
    <w:rsid w:val="00635573"/>
    <w:rsid w:val="00636CEB"/>
    <w:rsid w:val="00637D8F"/>
    <w:rsid w:val="00643969"/>
    <w:rsid w:val="006474A3"/>
    <w:rsid w:val="006479A2"/>
    <w:rsid w:val="00651FFF"/>
    <w:rsid w:val="006535A9"/>
    <w:rsid w:val="00655841"/>
    <w:rsid w:val="00655FF2"/>
    <w:rsid w:val="00657EC5"/>
    <w:rsid w:val="006600ED"/>
    <w:rsid w:val="00660446"/>
    <w:rsid w:val="00660F27"/>
    <w:rsid w:val="00661C80"/>
    <w:rsid w:val="00661FEF"/>
    <w:rsid w:val="00662D29"/>
    <w:rsid w:val="006636D1"/>
    <w:rsid w:val="00666C8B"/>
    <w:rsid w:val="006677E4"/>
    <w:rsid w:val="00673815"/>
    <w:rsid w:val="006758C1"/>
    <w:rsid w:val="00675FFC"/>
    <w:rsid w:val="00676767"/>
    <w:rsid w:val="0067677F"/>
    <w:rsid w:val="00676B14"/>
    <w:rsid w:val="00677874"/>
    <w:rsid w:val="00684A0F"/>
    <w:rsid w:val="00684C2A"/>
    <w:rsid w:val="0068599F"/>
    <w:rsid w:val="00685B1F"/>
    <w:rsid w:val="006862D3"/>
    <w:rsid w:val="00690AAA"/>
    <w:rsid w:val="00692E03"/>
    <w:rsid w:val="00696C8B"/>
    <w:rsid w:val="00696D98"/>
    <w:rsid w:val="006975A6"/>
    <w:rsid w:val="006A0196"/>
    <w:rsid w:val="006A0292"/>
    <w:rsid w:val="006A0BCC"/>
    <w:rsid w:val="006A1DBE"/>
    <w:rsid w:val="006A3FF9"/>
    <w:rsid w:val="006A5F52"/>
    <w:rsid w:val="006A760C"/>
    <w:rsid w:val="006B0C6D"/>
    <w:rsid w:val="006B31E9"/>
    <w:rsid w:val="006B390E"/>
    <w:rsid w:val="006B3912"/>
    <w:rsid w:val="006C21E9"/>
    <w:rsid w:val="006C49F8"/>
    <w:rsid w:val="006E38D1"/>
    <w:rsid w:val="006E43F6"/>
    <w:rsid w:val="006E6CF2"/>
    <w:rsid w:val="006E7893"/>
    <w:rsid w:val="006F3679"/>
    <w:rsid w:val="006F3B36"/>
    <w:rsid w:val="006F614F"/>
    <w:rsid w:val="006F6C66"/>
    <w:rsid w:val="006F6E5B"/>
    <w:rsid w:val="00702D0A"/>
    <w:rsid w:val="00703426"/>
    <w:rsid w:val="0070383F"/>
    <w:rsid w:val="007042DE"/>
    <w:rsid w:val="00705149"/>
    <w:rsid w:val="00707171"/>
    <w:rsid w:val="00717F39"/>
    <w:rsid w:val="00717F5C"/>
    <w:rsid w:val="00720238"/>
    <w:rsid w:val="00720D63"/>
    <w:rsid w:val="00720FC3"/>
    <w:rsid w:val="007218E1"/>
    <w:rsid w:val="007240A5"/>
    <w:rsid w:val="0072434D"/>
    <w:rsid w:val="00733E93"/>
    <w:rsid w:val="007342F1"/>
    <w:rsid w:val="0073625B"/>
    <w:rsid w:val="007424DA"/>
    <w:rsid w:val="00742EB1"/>
    <w:rsid w:val="00746471"/>
    <w:rsid w:val="0074720A"/>
    <w:rsid w:val="00752327"/>
    <w:rsid w:val="00755222"/>
    <w:rsid w:val="00755A08"/>
    <w:rsid w:val="00755A42"/>
    <w:rsid w:val="0075646E"/>
    <w:rsid w:val="00760E01"/>
    <w:rsid w:val="00764283"/>
    <w:rsid w:val="00765FDA"/>
    <w:rsid w:val="00766D27"/>
    <w:rsid w:val="00767B0E"/>
    <w:rsid w:val="00770950"/>
    <w:rsid w:val="00771CB2"/>
    <w:rsid w:val="00773730"/>
    <w:rsid w:val="00773C70"/>
    <w:rsid w:val="00776D96"/>
    <w:rsid w:val="00781542"/>
    <w:rsid w:val="00783D34"/>
    <w:rsid w:val="00783D7F"/>
    <w:rsid w:val="00784EB7"/>
    <w:rsid w:val="0078697E"/>
    <w:rsid w:val="00790B5C"/>
    <w:rsid w:val="00791ACD"/>
    <w:rsid w:val="00791C90"/>
    <w:rsid w:val="0079328B"/>
    <w:rsid w:val="00794B74"/>
    <w:rsid w:val="007A12D1"/>
    <w:rsid w:val="007A40C2"/>
    <w:rsid w:val="007A4506"/>
    <w:rsid w:val="007A69F2"/>
    <w:rsid w:val="007A7D52"/>
    <w:rsid w:val="007B14E7"/>
    <w:rsid w:val="007B23D8"/>
    <w:rsid w:val="007B63EC"/>
    <w:rsid w:val="007B7094"/>
    <w:rsid w:val="007B78CE"/>
    <w:rsid w:val="007B7E8F"/>
    <w:rsid w:val="007C2D47"/>
    <w:rsid w:val="007C4A1D"/>
    <w:rsid w:val="007C5A54"/>
    <w:rsid w:val="007C6F03"/>
    <w:rsid w:val="007C7A63"/>
    <w:rsid w:val="007D1F0A"/>
    <w:rsid w:val="007D5178"/>
    <w:rsid w:val="007D7CF4"/>
    <w:rsid w:val="007E0DBB"/>
    <w:rsid w:val="007E150B"/>
    <w:rsid w:val="007E377D"/>
    <w:rsid w:val="007E4E13"/>
    <w:rsid w:val="007E6212"/>
    <w:rsid w:val="007E62C5"/>
    <w:rsid w:val="007E71D2"/>
    <w:rsid w:val="007E7A4E"/>
    <w:rsid w:val="007F04F5"/>
    <w:rsid w:val="007F055E"/>
    <w:rsid w:val="007F099E"/>
    <w:rsid w:val="007F18A7"/>
    <w:rsid w:val="007F5345"/>
    <w:rsid w:val="00800343"/>
    <w:rsid w:val="0080083C"/>
    <w:rsid w:val="00800AF1"/>
    <w:rsid w:val="00802FEB"/>
    <w:rsid w:val="00803AF0"/>
    <w:rsid w:val="00803B81"/>
    <w:rsid w:val="00804674"/>
    <w:rsid w:val="00805554"/>
    <w:rsid w:val="008064AE"/>
    <w:rsid w:val="00806E1F"/>
    <w:rsid w:val="00812C88"/>
    <w:rsid w:val="0081357B"/>
    <w:rsid w:val="00816B0B"/>
    <w:rsid w:val="008211D6"/>
    <w:rsid w:val="0082125D"/>
    <w:rsid w:val="00822620"/>
    <w:rsid w:val="008228E5"/>
    <w:rsid w:val="00822F7E"/>
    <w:rsid w:val="008333CD"/>
    <w:rsid w:val="0083645D"/>
    <w:rsid w:val="008371C4"/>
    <w:rsid w:val="00842E14"/>
    <w:rsid w:val="0084591D"/>
    <w:rsid w:val="00846317"/>
    <w:rsid w:val="00846CEB"/>
    <w:rsid w:val="00853DF1"/>
    <w:rsid w:val="008544FC"/>
    <w:rsid w:val="0085502D"/>
    <w:rsid w:val="0085796B"/>
    <w:rsid w:val="00860359"/>
    <w:rsid w:val="008604D8"/>
    <w:rsid w:val="008609B3"/>
    <w:rsid w:val="00863FB8"/>
    <w:rsid w:val="00864A44"/>
    <w:rsid w:val="00870552"/>
    <w:rsid w:val="00871213"/>
    <w:rsid w:val="00873219"/>
    <w:rsid w:val="00873B3E"/>
    <w:rsid w:val="008756B2"/>
    <w:rsid w:val="00875D0F"/>
    <w:rsid w:val="00880120"/>
    <w:rsid w:val="0088025C"/>
    <w:rsid w:val="00880C94"/>
    <w:rsid w:val="00880DBD"/>
    <w:rsid w:val="008840FB"/>
    <w:rsid w:val="008866B2"/>
    <w:rsid w:val="00887B3F"/>
    <w:rsid w:val="00891010"/>
    <w:rsid w:val="00892662"/>
    <w:rsid w:val="00893844"/>
    <w:rsid w:val="008939D0"/>
    <w:rsid w:val="0089656E"/>
    <w:rsid w:val="008A1030"/>
    <w:rsid w:val="008B3918"/>
    <w:rsid w:val="008B4416"/>
    <w:rsid w:val="008B4C18"/>
    <w:rsid w:val="008B6951"/>
    <w:rsid w:val="008B6F23"/>
    <w:rsid w:val="008B7271"/>
    <w:rsid w:val="008B7B11"/>
    <w:rsid w:val="008C268D"/>
    <w:rsid w:val="008C3B41"/>
    <w:rsid w:val="008C5BD5"/>
    <w:rsid w:val="008C7D7B"/>
    <w:rsid w:val="008D0E78"/>
    <w:rsid w:val="008D406E"/>
    <w:rsid w:val="008D4D10"/>
    <w:rsid w:val="008D4FDC"/>
    <w:rsid w:val="008D660F"/>
    <w:rsid w:val="008D77F4"/>
    <w:rsid w:val="008E26BF"/>
    <w:rsid w:val="008E4409"/>
    <w:rsid w:val="008E5371"/>
    <w:rsid w:val="008F1BCB"/>
    <w:rsid w:val="008F3973"/>
    <w:rsid w:val="008F4B06"/>
    <w:rsid w:val="008F4C69"/>
    <w:rsid w:val="008F4C76"/>
    <w:rsid w:val="008F4FC7"/>
    <w:rsid w:val="008F6A33"/>
    <w:rsid w:val="00905104"/>
    <w:rsid w:val="00911479"/>
    <w:rsid w:val="0091384E"/>
    <w:rsid w:val="0091400B"/>
    <w:rsid w:val="009143F8"/>
    <w:rsid w:val="0091505E"/>
    <w:rsid w:val="00916F28"/>
    <w:rsid w:val="00917BF8"/>
    <w:rsid w:val="00920319"/>
    <w:rsid w:val="009208CA"/>
    <w:rsid w:val="00921168"/>
    <w:rsid w:val="0092191E"/>
    <w:rsid w:val="00924A39"/>
    <w:rsid w:val="009349D1"/>
    <w:rsid w:val="0093517E"/>
    <w:rsid w:val="0093717F"/>
    <w:rsid w:val="00937613"/>
    <w:rsid w:val="00945AAF"/>
    <w:rsid w:val="0094647D"/>
    <w:rsid w:val="009464F7"/>
    <w:rsid w:val="00946B3E"/>
    <w:rsid w:val="00947498"/>
    <w:rsid w:val="009503E1"/>
    <w:rsid w:val="00950DF8"/>
    <w:rsid w:val="00954EE4"/>
    <w:rsid w:val="00955653"/>
    <w:rsid w:val="0095613F"/>
    <w:rsid w:val="009571C9"/>
    <w:rsid w:val="00960C25"/>
    <w:rsid w:val="0096109A"/>
    <w:rsid w:val="00962305"/>
    <w:rsid w:val="00965F38"/>
    <w:rsid w:val="00971DE4"/>
    <w:rsid w:val="00973BB6"/>
    <w:rsid w:val="00980475"/>
    <w:rsid w:val="00980FDF"/>
    <w:rsid w:val="009811B5"/>
    <w:rsid w:val="00982B7D"/>
    <w:rsid w:val="00982F0D"/>
    <w:rsid w:val="009830E7"/>
    <w:rsid w:val="009846DF"/>
    <w:rsid w:val="009847A8"/>
    <w:rsid w:val="00985F79"/>
    <w:rsid w:val="009861AC"/>
    <w:rsid w:val="00990157"/>
    <w:rsid w:val="00990823"/>
    <w:rsid w:val="00991AEC"/>
    <w:rsid w:val="00991FE6"/>
    <w:rsid w:val="0099206A"/>
    <w:rsid w:val="009960AA"/>
    <w:rsid w:val="009967A6"/>
    <w:rsid w:val="00996C7D"/>
    <w:rsid w:val="00997366"/>
    <w:rsid w:val="009A0061"/>
    <w:rsid w:val="009A3256"/>
    <w:rsid w:val="009A4B1F"/>
    <w:rsid w:val="009A5EBE"/>
    <w:rsid w:val="009A6347"/>
    <w:rsid w:val="009B0506"/>
    <w:rsid w:val="009B1168"/>
    <w:rsid w:val="009B1D46"/>
    <w:rsid w:val="009B3DE6"/>
    <w:rsid w:val="009B6F04"/>
    <w:rsid w:val="009C1314"/>
    <w:rsid w:val="009C798E"/>
    <w:rsid w:val="009D265D"/>
    <w:rsid w:val="009D31CD"/>
    <w:rsid w:val="009D3371"/>
    <w:rsid w:val="009D445C"/>
    <w:rsid w:val="009D7BF3"/>
    <w:rsid w:val="009E176A"/>
    <w:rsid w:val="009E2D01"/>
    <w:rsid w:val="009E3B01"/>
    <w:rsid w:val="009E3FC6"/>
    <w:rsid w:val="009E474C"/>
    <w:rsid w:val="009E578C"/>
    <w:rsid w:val="009E6867"/>
    <w:rsid w:val="009E700B"/>
    <w:rsid w:val="009F456D"/>
    <w:rsid w:val="009F592F"/>
    <w:rsid w:val="00A02193"/>
    <w:rsid w:val="00A05584"/>
    <w:rsid w:val="00A05C82"/>
    <w:rsid w:val="00A07716"/>
    <w:rsid w:val="00A120C4"/>
    <w:rsid w:val="00A13AE8"/>
    <w:rsid w:val="00A13FFA"/>
    <w:rsid w:val="00A14F42"/>
    <w:rsid w:val="00A1672D"/>
    <w:rsid w:val="00A2297A"/>
    <w:rsid w:val="00A23DCD"/>
    <w:rsid w:val="00A27661"/>
    <w:rsid w:val="00A32D3B"/>
    <w:rsid w:val="00A335AF"/>
    <w:rsid w:val="00A33B1A"/>
    <w:rsid w:val="00A35DEC"/>
    <w:rsid w:val="00A360DE"/>
    <w:rsid w:val="00A36EE7"/>
    <w:rsid w:val="00A4034F"/>
    <w:rsid w:val="00A40530"/>
    <w:rsid w:val="00A4192B"/>
    <w:rsid w:val="00A42203"/>
    <w:rsid w:val="00A43D83"/>
    <w:rsid w:val="00A45AA6"/>
    <w:rsid w:val="00A50F1F"/>
    <w:rsid w:val="00A545E4"/>
    <w:rsid w:val="00A54E57"/>
    <w:rsid w:val="00A579A5"/>
    <w:rsid w:val="00A60B62"/>
    <w:rsid w:val="00A61930"/>
    <w:rsid w:val="00A623B3"/>
    <w:rsid w:val="00A63456"/>
    <w:rsid w:val="00A65CBA"/>
    <w:rsid w:val="00A66523"/>
    <w:rsid w:val="00A716CE"/>
    <w:rsid w:val="00A74424"/>
    <w:rsid w:val="00A76BE6"/>
    <w:rsid w:val="00A77C78"/>
    <w:rsid w:val="00A8065D"/>
    <w:rsid w:val="00A84454"/>
    <w:rsid w:val="00A85805"/>
    <w:rsid w:val="00A90AF8"/>
    <w:rsid w:val="00A90F73"/>
    <w:rsid w:val="00A94EB5"/>
    <w:rsid w:val="00A97E71"/>
    <w:rsid w:val="00AA21AD"/>
    <w:rsid w:val="00AA2B84"/>
    <w:rsid w:val="00AA3771"/>
    <w:rsid w:val="00AA3E8B"/>
    <w:rsid w:val="00AA59AE"/>
    <w:rsid w:val="00AA5C00"/>
    <w:rsid w:val="00AA5DA5"/>
    <w:rsid w:val="00AB4F26"/>
    <w:rsid w:val="00AB599E"/>
    <w:rsid w:val="00AB6B29"/>
    <w:rsid w:val="00AC0C9F"/>
    <w:rsid w:val="00AC2632"/>
    <w:rsid w:val="00AC308D"/>
    <w:rsid w:val="00AC3A59"/>
    <w:rsid w:val="00AC46EF"/>
    <w:rsid w:val="00AC4752"/>
    <w:rsid w:val="00AC5F09"/>
    <w:rsid w:val="00AC6191"/>
    <w:rsid w:val="00AD00E3"/>
    <w:rsid w:val="00AD2EF4"/>
    <w:rsid w:val="00AD3E99"/>
    <w:rsid w:val="00AD4632"/>
    <w:rsid w:val="00AD49AF"/>
    <w:rsid w:val="00AD610F"/>
    <w:rsid w:val="00AD7EE3"/>
    <w:rsid w:val="00AE09A7"/>
    <w:rsid w:val="00AE2B07"/>
    <w:rsid w:val="00AE3CF4"/>
    <w:rsid w:val="00AE61A5"/>
    <w:rsid w:val="00AE7DF2"/>
    <w:rsid w:val="00AF1585"/>
    <w:rsid w:val="00AF1AF6"/>
    <w:rsid w:val="00AF5905"/>
    <w:rsid w:val="00B004F1"/>
    <w:rsid w:val="00B00B7B"/>
    <w:rsid w:val="00B00CB9"/>
    <w:rsid w:val="00B02C34"/>
    <w:rsid w:val="00B03AC0"/>
    <w:rsid w:val="00B04913"/>
    <w:rsid w:val="00B1021F"/>
    <w:rsid w:val="00B11821"/>
    <w:rsid w:val="00B127B1"/>
    <w:rsid w:val="00B13108"/>
    <w:rsid w:val="00B14438"/>
    <w:rsid w:val="00B15819"/>
    <w:rsid w:val="00B162F0"/>
    <w:rsid w:val="00B1685F"/>
    <w:rsid w:val="00B20480"/>
    <w:rsid w:val="00B22D9F"/>
    <w:rsid w:val="00B22F30"/>
    <w:rsid w:val="00B2424C"/>
    <w:rsid w:val="00B24743"/>
    <w:rsid w:val="00B31F5F"/>
    <w:rsid w:val="00B32386"/>
    <w:rsid w:val="00B329E9"/>
    <w:rsid w:val="00B33059"/>
    <w:rsid w:val="00B33409"/>
    <w:rsid w:val="00B343C7"/>
    <w:rsid w:val="00B35FDD"/>
    <w:rsid w:val="00B439F1"/>
    <w:rsid w:val="00B44F5A"/>
    <w:rsid w:val="00B454E6"/>
    <w:rsid w:val="00B46511"/>
    <w:rsid w:val="00B46990"/>
    <w:rsid w:val="00B476F0"/>
    <w:rsid w:val="00B54E59"/>
    <w:rsid w:val="00B55A83"/>
    <w:rsid w:val="00B56B40"/>
    <w:rsid w:val="00B56E2F"/>
    <w:rsid w:val="00B62410"/>
    <w:rsid w:val="00B62F98"/>
    <w:rsid w:val="00B63AAF"/>
    <w:rsid w:val="00B66321"/>
    <w:rsid w:val="00B66712"/>
    <w:rsid w:val="00B67ED5"/>
    <w:rsid w:val="00B716FE"/>
    <w:rsid w:val="00B7176F"/>
    <w:rsid w:val="00B7368D"/>
    <w:rsid w:val="00B76DE9"/>
    <w:rsid w:val="00B81D59"/>
    <w:rsid w:val="00B8334F"/>
    <w:rsid w:val="00B836FD"/>
    <w:rsid w:val="00B85A10"/>
    <w:rsid w:val="00B91460"/>
    <w:rsid w:val="00B92B98"/>
    <w:rsid w:val="00BA291D"/>
    <w:rsid w:val="00BA35A8"/>
    <w:rsid w:val="00BA3FFA"/>
    <w:rsid w:val="00BA7529"/>
    <w:rsid w:val="00BA7F8B"/>
    <w:rsid w:val="00BB4FA9"/>
    <w:rsid w:val="00BB6ECB"/>
    <w:rsid w:val="00BC053D"/>
    <w:rsid w:val="00BC5333"/>
    <w:rsid w:val="00BC55D7"/>
    <w:rsid w:val="00BC6A5B"/>
    <w:rsid w:val="00BC6BCA"/>
    <w:rsid w:val="00BD08E7"/>
    <w:rsid w:val="00BD435A"/>
    <w:rsid w:val="00BD4508"/>
    <w:rsid w:val="00BD4AC2"/>
    <w:rsid w:val="00BD6D0C"/>
    <w:rsid w:val="00BE01C2"/>
    <w:rsid w:val="00BE2804"/>
    <w:rsid w:val="00BE3128"/>
    <w:rsid w:val="00BE32BE"/>
    <w:rsid w:val="00BF0E0A"/>
    <w:rsid w:val="00BF58E4"/>
    <w:rsid w:val="00C01C7F"/>
    <w:rsid w:val="00C02374"/>
    <w:rsid w:val="00C023E0"/>
    <w:rsid w:val="00C02C7E"/>
    <w:rsid w:val="00C02E69"/>
    <w:rsid w:val="00C035EA"/>
    <w:rsid w:val="00C0366A"/>
    <w:rsid w:val="00C04B92"/>
    <w:rsid w:val="00C05313"/>
    <w:rsid w:val="00C05B2B"/>
    <w:rsid w:val="00C0734A"/>
    <w:rsid w:val="00C102D6"/>
    <w:rsid w:val="00C10D00"/>
    <w:rsid w:val="00C139B3"/>
    <w:rsid w:val="00C13B78"/>
    <w:rsid w:val="00C1794A"/>
    <w:rsid w:val="00C17F04"/>
    <w:rsid w:val="00C24877"/>
    <w:rsid w:val="00C26D13"/>
    <w:rsid w:val="00C2773B"/>
    <w:rsid w:val="00C32860"/>
    <w:rsid w:val="00C32ECF"/>
    <w:rsid w:val="00C3380A"/>
    <w:rsid w:val="00C33E59"/>
    <w:rsid w:val="00C3451F"/>
    <w:rsid w:val="00C425AA"/>
    <w:rsid w:val="00C4703E"/>
    <w:rsid w:val="00C50193"/>
    <w:rsid w:val="00C508C5"/>
    <w:rsid w:val="00C5206D"/>
    <w:rsid w:val="00C54287"/>
    <w:rsid w:val="00C55662"/>
    <w:rsid w:val="00C6140D"/>
    <w:rsid w:val="00C63412"/>
    <w:rsid w:val="00C63D69"/>
    <w:rsid w:val="00C6477F"/>
    <w:rsid w:val="00C649CE"/>
    <w:rsid w:val="00C6563B"/>
    <w:rsid w:val="00C65FFB"/>
    <w:rsid w:val="00C714F3"/>
    <w:rsid w:val="00C72900"/>
    <w:rsid w:val="00C72BD5"/>
    <w:rsid w:val="00C73AB8"/>
    <w:rsid w:val="00C761B2"/>
    <w:rsid w:val="00C765A0"/>
    <w:rsid w:val="00C76CB5"/>
    <w:rsid w:val="00C76E84"/>
    <w:rsid w:val="00C8562A"/>
    <w:rsid w:val="00C8798B"/>
    <w:rsid w:val="00C9217B"/>
    <w:rsid w:val="00C925A7"/>
    <w:rsid w:val="00C955D8"/>
    <w:rsid w:val="00C96D85"/>
    <w:rsid w:val="00CA0B4A"/>
    <w:rsid w:val="00CA0C40"/>
    <w:rsid w:val="00CA13A0"/>
    <w:rsid w:val="00CA26AA"/>
    <w:rsid w:val="00CA2C88"/>
    <w:rsid w:val="00CA40DD"/>
    <w:rsid w:val="00CA562C"/>
    <w:rsid w:val="00CB086E"/>
    <w:rsid w:val="00CB3587"/>
    <w:rsid w:val="00CC2EFB"/>
    <w:rsid w:val="00CC4B7C"/>
    <w:rsid w:val="00CC66A5"/>
    <w:rsid w:val="00CC6D15"/>
    <w:rsid w:val="00CC70B6"/>
    <w:rsid w:val="00CD1B7D"/>
    <w:rsid w:val="00CD30CA"/>
    <w:rsid w:val="00CD3526"/>
    <w:rsid w:val="00CD40C3"/>
    <w:rsid w:val="00CD4C29"/>
    <w:rsid w:val="00CD56D2"/>
    <w:rsid w:val="00CD5C97"/>
    <w:rsid w:val="00CD5D07"/>
    <w:rsid w:val="00CD7854"/>
    <w:rsid w:val="00CE0856"/>
    <w:rsid w:val="00CE2ABC"/>
    <w:rsid w:val="00CE2BFB"/>
    <w:rsid w:val="00CE3A1D"/>
    <w:rsid w:val="00CE510A"/>
    <w:rsid w:val="00CF0250"/>
    <w:rsid w:val="00CF097A"/>
    <w:rsid w:val="00CF14C9"/>
    <w:rsid w:val="00CF23D5"/>
    <w:rsid w:val="00CF3F0C"/>
    <w:rsid w:val="00CF4C97"/>
    <w:rsid w:val="00CF7BD6"/>
    <w:rsid w:val="00D00D78"/>
    <w:rsid w:val="00D022EE"/>
    <w:rsid w:val="00D029A4"/>
    <w:rsid w:val="00D0704C"/>
    <w:rsid w:val="00D12A50"/>
    <w:rsid w:val="00D12E5F"/>
    <w:rsid w:val="00D1451E"/>
    <w:rsid w:val="00D2032F"/>
    <w:rsid w:val="00D2146B"/>
    <w:rsid w:val="00D2290A"/>
    <w:rsid w:val="00D234BC"/>
    <w:rsid w:val="00D25B72"/>
    <w:rsid w:val="00D32670"/>
    <w:rsid w:val="00D34F6C"/>
    <w:rsid w:val="00D354DC"/>
    <w:rsid w:val="00D36232"/>
    <w:rsid w:val="00D3678B"/>
    <w:rsid w:val="00D417BC"/>
    <w:rsid w:val="00D42D0A"/>
    <w:rsid w:val="00D454C0"/>
    <w:rsid w:val="00D467F9"/>
    <w:rsid w:val="00D53FDC"/>
    <w:rsid w:val="00D5690F"/>
    <w:rsid w:val="00D57F28"/>
    <w:rsid w:val="00D62617"/>
    <w:rsid w:val="00D62E81"/>
    <w:rsid w:val="00D64AB2"/>
    <w:rsid w:val="00D6685A"/>
    <w:rsid w:val="00D66FE5"/>
    <w:rsid w:val="00D672A7"/>
    <w:rsid w:val="00D71007"/>
    <w:rsid w:val="00D729FB"/>
    <w:rsid w:val="00D7380F"/>
    <w:rsid w:val="00D75C47"/>
    <w:rsid w:val="00D764B5"/>
    <w:rsid w:val="00D77E1A"/>
    <w:rsid w:val="00D81C88"/>
    <w:rsid w:val="00D81E58"/>
    <w:rsid w:val="00D85672"/>
    <w:rsid w:val="00D8579E"/>
    <w:rsid w:val="00D860C2"/>
    <w:rsid w:val="00D92483"/>
    <w:rsid w:val="00D938BE"/>
    <w:rsid w:val="00D93AB5"/>
    <w:rsid w:val="00D93EF1"/>
    <w:rsid w:val="00D94366"/>
    <w:rsid w:val="00D95136"/>
    <w:rsid w:val="00DA1BF7"/>
    <w:rsid w:val="00DA1EC1"/>
    <w:rsid w:val="00DA2B65"/>
    <w:rsid w:val="00DA500B"/>
    <w:rsid w:val="00DB05ED"/>
    <w:rsid w:val="00DB2545"/>
    <w:rsid w:val="00DB4AB5"/>
    <w:rsid w:val="00DB57CE"/>
    <w:rsid w:val="00DB6360"/>
    <w:rsid w:val="00DB6B68"/>
    <w:rsid w:val="00DB7404"/>
    <w:rsid w:val="00DC043E"/>
    <w:rsid w:val="00DC1412"/>
    <w:rsid w:val="00DC1761"/>
    <w:rsid w:val="00DC2BD5"/>
    <w:rsid w:val="00DC49D9"/>
    <w:rsid w:val="00DC4D7B"/>
    <w:rsid w:val="00DC5D92"/>
    <w:rsid w:val="00DC732E"/>
    <w:rsid w:val="00DC7984"/>
    <w:rsid w:val="00DD031B"/>
    <w:rsid w:val="00DD1E40"/>
    <w:rsid w:val="00DD28DD"/>
    <w:rsid w:val="00DD3A8B"/>
    <w:rsid w:val="00DD652E"/>
    <w:rsid w:val="00DD7122"/>
    <w:rsid w:val="00DE20A6"/>
    <w:rsid w:val="00DE29CC"/>
    <w:rsid w:val="00DE3611"/>
    <w:rsid w:val="00DE455D"/>
    <w:rsid w:val="00DE4597"/>
    <w:rsid w:val="00DE4F41"/>
    <w:rsid w:val="00DE5216"/>
    <w:rsid w:val="00DE6221"/>
    <w:rsid w:val="00DE71E8"/>
    <w:rsid w:val="00DF050B"/>
    <w:rsid w:val="00DF1393"/>
    <w:rsid w:val="00DF22CA"/>
    <w:rsid w:val="00DF4149"/>
    <w:rsid w:val="00DF5725"/>
    <w:rsid w:val="00E00A4C"/>
    <w:rsid w:val="00E00CCD"/>
    <w:rsid w:val="00E01DA4"/>
    <w:rsid w:val="00E0585E"/>
    <w:rsid w:val="00E05D37"/>
    <w:rsid w:val="00E05FA8"/>
    <w:rsid w:val="00E06332"/>
    <w:rsid w:val="00E12652"/>
    <w:rsid w:val="00E15341"/>
    <w:rsid w:val="00E167E0"/>
    <w:rsid w:val="00E23367"/>
    <w:rsid w:val="00E23E38"/>
    <w:rsid w:val="00E23E4A"/>
    <w:rsid w:val="00E24CB1"/>
    <w:rsid w:val="00E3029E"/>
    <w:rsid w:val="00E304A0"/>
    <w:rsid w:val="00E34F0C"/>
    <w:rsid w:val="00E35AA9"/>
    <w:rsid w:val="00E35F4E"/>
    <w:rsid w:val="00E37094"/>
    <w:rsid w:val="00E37B39"/>
    <w:rsid w:val="00E37D5A"/>
    <w:rsid w:val="00E46073"/>
    <w:rsid w:val="00E504E4"/>
    <w:rsid w:val="00E5077F"/>
    <w:rsid w:val="00E52A03"/>
    <w:rsid w:val="00E55CAF"/>
    <w:rsid w:val="00E57A0F"/>
    <w:rsid w:val="00E600D2"/>
    <w:rsid w:val="00E61363"/>
    <w:rsid w:val="00E61F3B"/>
    <w:rsid w:val="00E64B0F"/>
    <w:rsid w:val="00E65E31"/>
    <w:rsid w:val="00E6676D"/>
    <w:rsid w:val="00E67553"/>
    <w:rsid w:val="00E75502"/>
    <w:rsid w:val="00E75636"/>
    <w:rsid w:val="00E765F1"/>
    <w:rsid w:val="00E7747A"/>
    <w:rsid w:val="00E77CEA"/>
    <w:rsid w:val="00E77E4F"/>
    <w:rsid w:val="00E77ECC"/>
    <w:rsid w:val="00E8027C"/>
    <w:rsid w:val="00E80BB0"/>
    <w:rsid w:val="00E82423"/>
    <w:rsid w:val="00E831AF"/>
    <w:rsid w:val="00E92687"/>
    <w:rsid w:val="00E93A3A"/>
    <w:rsid w:val="00EA06F1"/>
    <w:rsid w:val="00EA36B3"/>
    <w:rsid w:val="00EA4427"/>
    <w:rsid w:val="00EB4B14"/>
    <w:rsid w:val="00EB4F2E"/>
    <w:rsid w:val="00EB78F9"/>
    <w:rsid w:val="00EC25DF"/>
    <w:rsid w:val="00EC51DD"/>
    <w:rsid w:val="00EC6298"/>
    <w:rsid w:val="00ED3364"/>
    <w:rsid w:val="00ED476B"/>
    <w:rsid w:val="00ED4B88"/>
    <w:rsid w:val="00ED6F31"/>
    <w:rsid w:val="00EE0EA5"/>
    <w:rsid w:val="00EE2F37"/>
    <w:rsid w:val="00EE308E"/>
    <w:rsid w:val="00EE3CF3"/>
    <w:rsid w:val="00EE4C95"/>
    <w:rsid w:val="00EE5C42"/>
    <w:rsid w:val="00EF0D8B"/>
    <w:rsid w:val="00EF3039"/>
    <w:rsid w:val="00EF5275"/>
    <w:rsid w:val="00EF538F"/>
    <w:rsid w:val="00EF6ECE"/>
    <w:rsid w:val="00EF7ACC"/>
    <w:rsid w:val="00F03693"/>
    <w:rsid w:val="00F0387E"/>
    <w:rsid w:val="00F04032"/>
    <w:rsid w:val="00F0420A"/>
    <w:rsid w:val="00F04926"/>
    <w:rsid w:val="00F058A9"/>
    <w:rsid w:val="00F0692B"/>
    <w:rsid w:val="00F12E72"/>
    <w:rsid w:val="00F16904"/>
    <w:rsid w:val="00F17E2C"/>
    <w:rsid w:val="00F22FC9"/>
    <w:rsid w:val="00F23326"/>
    <w:rsid w:val="00F23479"/>
    <w:rsid w:val="00F236E0"/>
    <w:rsid w:val="00F24091"/>
    <w:rsid w:val="00F24170"/>
    <w:rsid w:val="00F24D87"/>
    <w:rsid w:val="00F25B9F"/>
    <w:rsid w:val="00F26E0C"/>
    <w:rsid w:val="00F30079"/>
    <w:rsid w:val="00F30A9B"/>
    <w:rsid w:val="00F30C7F"/>
    <w:rsid w:val="00F31FB3"/>
    <w:rsid w:val="00F3539A"/>
    <w:rsid w:val="00F35619"/>
    <w:rsid w:val="00F35ADC"/>
    <w:rsid w:val="00F35B1E"/>
    <w:rsid w:val="00F41EC5"/>
    <w:rsid w:val="00F4390A"/>
    <w:rsid w:val="00F47EDD"/>
    <w:rsid w:val="00F50532"/>
    <w:rsid w:val="00F50800"/>
    <w:rsid w:val="00F5207D"/>
    <w:rsid w:val="00F52AD0"/>
    <w:rsid w:val="00F56384"/>
    <w:rsid w:val="00F611F3"/>
    <w:rsid w:val="00F614E1"/>
    <w:rsid w:val="00F61733"/>
    <w:rsid w:val="00F619B1"/>
    <w:rsid w:val="00F62B46"/>
    <w:rsid w:val="00F63191"/>
    <w:rsid w:val="00F63835"/>
    <w:rsid w:val="00F64901"/>
    <w:rsid w:val="00F65699"/>
    <w:rsid w:val="00F72E25"/>
    <w:rsid w:val="00F73082"/>
    <w:rsid w:val="00F74DFD"/>
    <w:rsid w:val="00F756C5"/>
    <w:rsid w:val="00F75AC3"/>
    <w:rsid w:val="00F8135A"/>
    <w:rsid w:val="00F81503"/>
    <w:rsid w:val="00F822FD"/>
    <w:rsid w:val="00F82D8F"/>
    <w:rsid w:val="00F83027"/>
    <w:rsid w:val="00F83125"/>
    <w:rsid w:val="00F841A0"/>
    <w:rsid w:val="00F85143"/>
    <w:rsid w:val="00F860F9"/>
    <w:rsid w:val="00F8719A"/>
    <w:rsid w:val="00F90A7C"/>
    <w:rsid w:val="00F9306E"/>
    <w:rsid w:val="00F97AAB"/>
    <w:rsid w:val="00FA091E"/>
    <w:rsid w:val="00FA0CE2"/>
    <w:rsid w:val="00FA1E8B"/>
    <w:rsid w:val="00FA46CF"/>
    <w:rsid w:val="00FA4840"/>
    <w:rsid w:val="00FA5EBD"/>
    <w:rsid w:val="00FA61A1"/>
    <w:rsid w:val="00FB11F2"/>
    <w:rsid w:val="00FB3BD1"/>
    <w:rsid w:val="00FB4C6E"/>
    <w:rsid w:val="00FC0DFA"/>
    <w:rsid w:val="00FC2EE4"/>
    <w:rsid w:val="00FC70CA"/>
    <w:rsid w:val="00FD044C"/>
    <w:rsid w:val="00FD2776"/>
    <w:rsid w:val="00FD2BDD"/>
    <w:rsid w:val="00FD5D27"/>
    <w:rsid w:val="00FD7902"/>
    <w:rsid w:val="00FD7DB5"/>
    <w:rsid w:val="00FE01EF"/>
    <w:rsid w:val="00FE1905"/>
    <w:rsid w:val="00FE290D"/>
    <w:rsid w:val="00FE3B89"/>
    <w:rsid w:val="00FE58B4"/>
    <w:rsid w:val="00FF1D80"/>
    <w:rsid w:val="00FF483E"/>
    <w:rsid w:val="00FF7B36"/>
    <w:rsid w:val="6942C2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shapelayout>
  </w:shapeDefaults>
  <w:decimalSymbol w:val="."/>
  <w:listSeparator w:val=","/>
  <w14:docId w14:val="66272968"/>
  <w15:chartTrackingRefBased/>
  <w15:docId w15:val="{CC90EBCD-7A0C-44BB-AA32-C0BE8171D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31E9"/>
    <w:pPr>
      <w:tabs>
        <w:tab w:val="center" w:pos="4513"/>
        <w:tab w:val="right" w:pos="9026"/>
      </w:tabs>
    </w:pPr>
  </w:style>
  <w:style w:type="character" w:customStyle="1" w:styleId="HeaderChar">
    <w:name w:val="Header Char"/>
    <w:basedOn w:val="DefaultParagraphFont"/>
    <w:link w:val="Header"/>
    <w:uiPriority w:val="99"/>
    <w:rsid w:val="006B31E9"/>
  </w:style>
  <w:style w:type="paragraph" w:styleId="Footer">
    <w:name w:val="footer"/>
    <w:basedOn w:val="Normal"/>
    <w:link w:val="FooterChar"/>
    <w:uiPriority w:val="99"/>
    <w:unhideWhenUsed/>
    <w:rsid w:val="006B31E9"/>
    <w:pPr>
      <w:tabs>
        <w:tab w:val="center" w:pos="4513"/>
        <w:tab w:val="right" w:pos="9026"/>
      </w:tabs>
    </w:pPr>
  </w:style>
  <w:style w:type="character" w:customStyle="1" w:styleId="FooterChar">
    <w:name w:val="Footer Char"/>
    <w:basedOn w:val="DefaultParagraphFont"/>
    <w:link w:val="Footer"/>
    <w:uiPriority w:val="99"/>
    <w:rsid w:val="006B31E9"/>
  </w:style>
  <w:style w:type="paragraph" w:customStyle="1" w:styleId="cvgsua">
    <w:name w:val="cvgsua"/>
    <w:basedOn w:val="Normal"/>
    <w:rsid w:val="006B31E9"/>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oypena">
    <w:name w:val="oypena"/>
    <w:basedOn w:val="DefaultParagraphFont"/>
    <w:rsid w:val="006B31E9"/>
  </w:style>
  <w:style w:type="character" w:styleId="Hyperlink">
    <w:name w:val="Hyperlink"/>
    <w:basedOn w:val="DefaultParagraphFont"/>
    <w:uiPriority w:val="99"/>
    <w:unhideWhenUsed/>
    <w:rsid w:val="009A0061"/>
    <w:rPr>
      <w:color w:val="0563C1" w:themeColor="hyperlink"/>
      <w:u w:val="single"/>
    </w:rPr>
  </w:style>
  <w:style w:type="character" w:styleId="UnresolvedMention">
    <w:name w:val="Unresolved Mention"/>
    <w:basedOn w:val="DefaultParagraphFont"/>
    <w:uiPriority w:val="99"/>
    <w:semiHidden/>
    <w:unhideWhenUsed/>
    <w:rsid w:val="009A0061"/>
    <w:rPr>
      <w:color w:val="605E5C"/>
      <w:shd w:val="clear" w:color="auto" w:fill="E1DFDD"/>
    </w:rPr>
  </w:style>
  <w:style w:type="paragraph" w:styleId="ListParagraph">
    <w:name w:val="List Paragraph"/>
    <w:basedOn w:val="Normal"/>
    <w:uiPriority w:val="34"/>
    <w:qFormat/>
    <w:rsid w:val="000B5608"/>
    <w:pPr>
      <w:spacing w:after="160" w:line="259" w:lineRule="auto"/>
      <w:ind w:left="720"/>
      <w:contextualSpacing/>
    </w:pPr>
    <w:rPr>
      <w:sz w:val="22"/>
      <w:szCs w:val="22"/>
    </w:rPr>
  </w:style>
  <w:style w:type="table" w:styleId="TableGrid">
    <w:name w:val="Table Grid"/>
    <w:basedOn w:val="TableNormal"/>
    <w:uiPriority w:val="39"/>
    <w:rsid w:val="001A0A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218E1"/>
    <w:rPr>
      <w:sz w:val="16"/>
      <w:szCs w:val="16"/>
    </w:rPr>
  </w:style>
  <w:style w:type="paragraph" w:styleId="CommentText">
    <w:name w:val="annotation text"/>
    <w:basedOn w:val="Normal"/>
    <w:link w:val="CommentTextChar"/>
    <w:uiPriority w:val="99"/>
    <w:unhideWhenUsed/>
    <w:rsid w:val="007218E1"/>
    <w:rPr>
      <w:sz w:val="20"/>
      <w:szCs w:val="20"/>
    </w:rPr>
  </w:style>
  <w:style w:type="character" w:customStyle="1" w:styleId="CommentTextChar">
    <w:name w:val="Comment Text Char"/>
    <w:basedOn w:val="DefaultParagraphFont"/>
    <w:link w:val="CommentText"/>
    <w:uiPriority w:val="99"/>
    <w:rsid w:val="007218E1"/>
    <w:rPr>
      <w:sz w:val="20"/>
      <w:szCs w:val="20"/>
    </w:rPr>
  </w:style>
  <w:style w:type="paragraph" w:styleId="CommentSubject">
    <w:name w:val="annotation subject"/>
    <w:basedOn w:val="CommentText"/>
    <w:next w:val="CommentText"/>
    <w:link w:val="CommentSubjectChar"/>
    <w:uiPriority w:val="99"/>
    <w:semiHidden/>
    <w:unhideWhenUsed/>
    <w:rsid w:val="007218E1"/>
    <w:rPr>
      <w:b/>
      <w:bCs/>
    </w:rPr>
  </w:style>
  <w:style w:type="character" w:customStyle="1" w:styleId="CommentSubjectChar">
    <w:name w:val="Comment Subject Char"/>
    <w:basedOn w:val="CommentTextChar"/>
    <w:link w:val="CommentSubject"/>
    <w:uiPriority w:val="99"/>
    <w:semiHidden/>
    <w:rsid w:val="007218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79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customXml" Target="ink/ink2.xml"/><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webSettings" Target="webSettings.xml"/><Relationship Id="rId17" Type="http://schemas.openxmlformats.org/officeDocument/2006/relationships/image" Target="media/image3.png"/><Relationship Id="rId25" Type="http://schemas.microsoft.com/office/2011/relationships/commentsExtended" Target="commentsExtended.xm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24" Type="http://schemas.openxmlformats.org/officeDocument/2006/relationships/comments" Target="comments.xml"/><Relationship Id="rId32" Type="http://schemas.openxmlformats.org/officeDocument/2006/relationships/header" Target="header3.xml"/><Relationship Id="rId5" Type="http://schemas.openxmlformats.org/officeDocument/2006/relationships/styles" Target="styles.xml"/><Relationship Id="rId23" Type="http://schemas.openxmlformats.org/officeDocument/2006/relationships/image" Target="media/image7.png"/><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customXml" Target="ink/ink3.xml"/><Relationship Id="rId31"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22" Type="http://schemas.openxmlformats.org/officeDocument/2006/relationships/image" Target="media/image6.png"/><Relationship Id="rId27" Type="http://schemas.microsoft.com/office/2018/08/relationships/commentsExtensible" Target="commentsExtensible.xml"/><Relationship Id="rId30" Type="http://schemas.openxmlformats.org/officeDocument/2006/relationships/footer" Target="footer1.xml"/><Relationship Id="rId35" Type="http://schemas.microsoft.com/office/2011/relationships/people" Target="people.xml"/></Relationships>
</file>

<file path=word/_rels/footer2.xml.rels><?xml version="1.0" encoding="UTF-8" standalone="yes"?>
<Relationships xmlns="http://schemas.openxmlformats.org/package/2006/relationships"><Relationship Id="rId1" Type="http://schemas.openxmlformats.org/officeDocument/2006/relationships/hyperlink" Target="http://www.actionbuilders.com.a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Easther\Action%20Builders\20%20MELIFONT%20-%20West%20Hobart%20-%20Documents\01%20-%20PC%20Working%20Files%20(PC%20Team%20only)\01%20-%20PC%20Working%20Files%20(PC%20Team%20only)\02.%20Scope%20&amp;%20Deep%20Dive\New%20Project%20-%20Draft%252"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4T03:10:12.018"/>
    </inkml:context>
    <inkml:brush xml:id="br0">
      <inkml:brushProperty name="width" value="0.05" units="cm"/>
      <inkml:brushProperty name="height" value="0.05" units="cm"/>
      <inkml:brushProperty name="color" value="#FFC114"/>
    </inkml:brush>
  </inkml:definitions>
  <inkml:trace contextRef="#ctx0" brushRef="#br0">3055 77 24575,'-21'0'0,"-1"0"0,1-2 0,0-1 0,0-1 0,-40-12 0,32 7 0,0 2 0,-55-7 0,-62 3 0,73 7 0,-412-2 0,291 7 0,119-2 0,-86 3 0,120 4 0,-66 16 0,36-6 0,-85 12 0,-43 8 0,44-5 0,-102 25 0,243-52 0,-221 69 0,221-67 0,1 0 0,-1 0 0,1 2 0,1 0 0,-1 0 0,2 1 0,-1 0 0,1 1 0,0 1 0,1 0 0,0 0 0,1 1 0,-12 20 0,-82 172 0,86-164 0,2 1 0,2 1 0,-9 53 0,16-65 0,-4 23 0,3 0 0,-2 74 0,9-109 0,-1-4 0,2-1 0,2 18 0,-2-26 0,0 0 0,1 0 0,-1 0 0,1 0 0,0 0 0,1 0 0,-1-1 0,1 1 0,4 5 0,37 42 0,17 23 0,-47-57 0,0-1 0,26 23 0,-1-1 0,-4 4 0,-23-28 0,0 0 0,20 17 0,9 1 0,46 28 0,-30-22 0,-15-9 0,82 42 0,-73-51 0,0-1 0,62 13 0,-9-2 0,8 0 0,-19-7 0,-6 11 0,-14-5 0,6-2 0,68 21 0,115 25 0,-259-73 0,46 11 0,61 7 0,-2-1 0,-3 1 0,-52-10 0,68 20 0,1-1 0,6 3 0,-75-16 0,1-1 0,70 7 0,112 2 0,-224-22 0,8 0 0,112 12 0,-71-4 0,89 1 0,-118-8 0,-1 1 0,59 14 0,-56-10 0,33 6 0,-27-7 0,0 3 0,57 19 0,-21-2 0,117 24 0,-117-32 0,130 24 0,-161-34 0,134 17 0,-40-10 0,-115-13 0,25-2 0,-31 0 0,1 0 0,-1 1 0,20 4 0,17 5 0,107 3 0,-105-10 0,-1 4 0,-36-4 0,24 2 0,-21-3 0,-1 1 0,30 7 0,-31-5 0,1-1 0,34 2 0,-32-4 0,28 5 0,-7-1 0,-2 0 0,68 3 0,-3-2 0,8 1 0,-79-8 0,-23 1 0,0 0 0,1-2 0,-1 0 0,0 0 0,0-1 0,0-1 0,19-6 0,45-16 0,-59 20 0,0-1 0,0-1 0,0-1 0,30-17 0,-29 12 0,-1 0 0,-1-2 0,0 0 0,-2-1 0,1-1 0,-2 0 0,19-28 0,-30 40 0,-1 0 0,1 0 0,-1-1 0,-1 1 0,1-1 0,-1 0 0,1 0 0,-2 0 0,1 0 0,-1 0 0,0 0 0,0-1 0,0-10 0,-1 10 0,0-1 0,1 0 0,1 0 0,-1 0 0,1 0 0,0 1 0,4-9 0,3-3 0,15-24 0,-13 24 0,12-27 0,-20 36 0,0 0 0,-1 0 0,0 0 0,-1-1 0,0 1 0,-1-18 0,3-24 0,2 13 0,-2 1 0,-3-77 0,-2 106 0,-1 1 0,1 0 0,-1 0 0,-1 0 0,1 0 0,-1 1 0,-1 0 0,1-1 0,-8-6 0,-10-21 0,-25-60 0,28 54 0,-29-46 0,29 57 0,-2 2 0,-1 0 0,-1 2 0,-50-46 0,55 59 0,-1 1 0,0 0 0,-21-8 0,-13-8 0,0-3 0,-60-26 0,91 46 0,1 0 0,1-1 0,-20-16 0,-3-2 0,9 11 0,0 1 0,-60-21 0,7 3 0,-35-10 0,6 4 0,-238-118 0,295 136 0,-29-14 0,5 2 0,17 8 0,-23-16 0,-125-54 0,142 67 0,-23-8 0,15 11 0,-83-23 0,44 15 0,39 10 0,-251-60 0,289 79 0,-36-10 0,43 7 0,19 6 0,0-1 0,-19-8 0,21 8 0,-1 0 0,-26-5 0,25 6 0,0 0 0,-18-8 0,15 6 0,-25-7 0,-2-1 0,-71-33 0,43 16-1365,65 27-5461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4T03:13:06.294"/>
    </inkml:context>
    <inkml:brush xml:id="br0">
      <inkml:brushProperty name="width" value="0.05" units="cm"/>
      <inkml:brushProperty name="height" value="0.05" units="cm"/>
      <inkml:brushProperty name="color" value="#FFC114"/>
    </inkml:brush>
  </inkml:definitions>
  <inkml:trace contextRef="#ctx0" brushRef="#br0">26 0 23134,'-26'926'0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4T03:13:10.498"/>
    </inkml:context>
    <inkml:brush xml:id="br0">
      <inkml:brushProperty name="width" value="0.05" units="cm"/>
      <inkml:brushProperty name="height" value="0.05" units="cm"/>
      <inkml:brushProperty name="color" value="#FFC114"/>
    </inkml:brush>
  </inkml:definitions>
  <inkml:trace contextRef="#ctx0" brushRef="#br0">0 0 24575,'21'3'0,"-1"0"0,0 2 0,0 0 0,0 1 0,-1 1 0,0 1 0,28 16 0,4-1 0,119 69 0,-88-43 0,-18-9 0,-43-27 0,37 29 0,-11-7 0,-38-28 0,-11-8 0,-17-14 0,-63-65 0,77 74 0,1 0 0,0-1 0,0 1 0,1-1 0,0 0 0,0 0 0,0-1 0,1 1 0,0 0 0,1-1 0,-1 1 0,2-1 0,-1-8 0,0 5 0,-1-1 0,0 1 0,0 0 0,-1 0 0,-6-14 0,-12-23-1365</inkml:trace>
  <inkml:trace contextRef="#ctx0" brushRef="#br0" timeOffset="2201.82">714 398 24575,'-4'0'0,"-7"0"0,-5 0 0,-4 0 0,-4 0 0,-2 0 0,-1 0 0,-1 0 0,0 0 0,1 0 0,0 0 0,4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1b074c9-508b-4491-8fe6-2c175968ab7a" xsi:nil="true"/>
    <lcf76f155ced4ddcb4097134ff3c332f xmlns="f314b61d-f408-4871-b3a8-0769eea97ac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57FCA9277B7C34E83D3EF9A18567229" ma:contentTypeVersion="9" ma:contentTypeDescription="Create a new document." ma:contentTypeScope="" ma:versionID="2f2bbfb9755d9ff8143fad794d55a38e">
  <xsd:schema xmlns:xsd="http://www.w3.org/2001/XMLSchema" xmlns:xs="http://www.w3.org/2001/XMLSchema" xmlns:p="http://schemas.microsoft.com/office/2006/metadata/properties" xmlns:ns2="f314b61d-f408-4871-b3a8-0769eea97ac6" xmlns:ns3="d1b074c9-508b-4491-8fe6-2c175968ab7a" targetNamespace="http://schemas.microsoft.com/office/2006/metadata/properties" ma:root="true" ma:fieldsID="4d0c47a0272c52c0ea12ef7bd3bc0fef" ns2:_="" ns3:_="">
    <xsd:import namespace="f314b61d-f408-4871-b3a8-0769eea97ac6"/>
    <xsd:import namespace="d1b074c9-508b-4491-8fe6-2c175968ab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14b61d-f408-4871-b3a8-0769eea97a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adefda1-0522-4938-9e61-10ce66cd6e8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b074c9-508b-4491-8fe6-2c175968ab7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8b392a7-7131-4f0d-a8ea-0857d038403c}" ma:internalName="TaxCatchAll" ma:showField="CatchAllData" ma:web="d1b074c9-508b-4491-8fe6-2c175968ab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EC4568-C375-4945-9444-230C0EA52CD4}">
  <ds:schemaRefs>
    <ds:schemaRef ds:uri="http://schemas.microsoft.com/sharepoint/v3/contenttype/forms"/>
  </ds:schemaRefs>
</ds:datastoreItem>
</file>

<file path=customXml/itemProps2.xml><?xml version="1.0" encoding="utf-8"?>
<ds:datastoreItem xmlns:ds="http://schemas.openxmlformats.org/officeDocument/2006/customXml" ds:itemID="{6BD261CE-A8A3-4298-8F1C-3BA3A0C61E03}">
  <ds:schemaRefs>
    <ds:schemaRef ds:uri="http://schemas.microsoft.com/office/2006/metadata/properties"/>
    <ds:schemaRef ds:uri="http://schemas.microsoft.com/office/infopath/2007/PartnerControls"/>
    <ds:schemaRef ds:uri="d1b074c9-508b-4491-8fe6-2c175968ab7a"/>
    <ds:schemaRef ds:uri="f314b61d-f408-4871-b3a8-0769eea97ac6"/>
  </ds:schemaRefs>
</ds:datastoreItem>
</file>

<file path=customXml/itemProps3.xml><?xml version="1.0" encoding="utf-8"?>
<ds:datastoreItem xmlns:ds="http://schemas.openxmlformats.org/officeDocument/2006/customXml" ds:itemID="{C65DE2F8-BD74-43F2-B550-791161ACF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14b61d-f408-4871-b3a8-0769eea97ac6"/>
    <ds:schemaRef ds:uri="d1b074c9-508b-4491-8fe6-2c175968ab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C:\Users\SamEasther\Action Builders\20 MELIFONT - West Hobart - Documents\01 - PC Working Files (PC Team only)\01 - PC Working Files (PC Team only)\02. Scope &amp; Deep Dive\New Project - Draft%2</Template>
  <TotalTime>344</TotalTime>
  <Pages>11</Pages>
  <Words>2321</Words>
  <Characters>13580</Characters>
  <Application>Microsoft Office Word</Application>
  <DocSecurity>0</DocSecurity>
  <Lines>565</Lines>
  <Paragraphs>548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Easther</dc:creator>
  <cp:keywords/>
  <dc:description/>
  <cp:lastModifiedBy>Sekhar Uprety</cp:lastModifiedBy>
  <cp:revision>330</cp:revision>
  <cp:lastPrinted>2023-12-20T21:32:00Z</cp:lastPrinted>
  <dcterms:created xsi:type="dcterms:W3CDTF">2026-02-11T21:18:00Z</dcterms:created>
  <dcterms:modified xsi:type="dcterms:W3CDTF">2026-04-14T04:53:00Z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0x010100557FCA9277B7C34E83D3EF9A18567229</vt:lpwstr>
  </property>
  <property fmtid="{D5CDD505-2E9C-101B-9397-08002B2CF9AE}" pid="3" name="MediaServiceImageTags">
    <vt:lpwstr/>
  </property>
</Properties>
</file>